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C15311E" w14:textId="77777777" w:rsidR="000F2E3F" w:rsidRDefault="000F2E3F">
      <w:r>
        <w:rPr>
          <w:noProof/>
        </w:rPr>
        <w:drawing>
          <wp:anchor distT="0" distB="0" distL="114300" distR="114300" simplePos="0" relativeHeight="251658240" behindDoc="1" locked="0" layoutInCell="1" allowOverlap="1" wp14:anchorId="69A70157" wp14:editId="46EB57BF">
            <wp:simplePos x="0" y="0"/>
            <wp:positionH relativeFrom="column">
              <wp:posOffset>-904599</wp:posOffset>
            </wp:positionH>
            <wp:positionV relativeFrom="paragraph">
              <wp:posOffset>-1069671</wp:posOffset>
            </wp:positionV>
            <wp:extent cx="7582397" cy="4381169"/>
            <wp:effectExtent l="1905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7582397" cy="4381169"/>
                    </a:xfrm>
                    <a:prstGeom prst="rect">
                      <a:avLst/>
                    </a:prstGeom>
                    <a:noFill/>
                    <a:ln w="9525">
                      <a:noFill/>
                      <a:miter lim="800000"/>
                      <a:headEnd/>
                      <a:tailEnd/>
                    </a:ln>
                  </pic:spPr>
                </pic:pic>
              </a:graphicData>
            </a:graphic>
          </wp:anchor>
        </w:drawing>
      </w:r>
    </w:p>
    <w:p w14:paraId="740A0E48" w14:textId="77777777" w:rsidR="004F22B1" w:rsidRDefault="004F22B1"/>
    <w:p w14:paraId="40D2DDD0" w14:textId="77777777" w:rsidR="000F2E3F" w:rsidRDefault="000F2E3F"/>
    <w:p w14:paraId="74943F90" w14:textId="77777777" w:rsidR="000F2E3F" w:rsidRDefault="000F2E3F"/>
    <w:p w14:paraId="765770B1" w14:textId="77777777" w:rsidR="000F2E3F" w:rsidRDefault="000F2E3F"/>
    <w:p w14:paraId="138B4066" w14:textId="77777777" w:rsidR="000F2E3F" w:rsidRDefault="000F2E3F"/>
    <w:p w14:paraId="6032338A" w14:textId="77777777" w:rsidR="000F2E3F" w:rsidRDefault="000F2E3F"/>
    <w:p w14:paraId="00F00E9A" w14:textId="77777777" w:rsidR="000F2E3F" w:rsidRDefault="000F2E3F"/>
    <w:p w14:paraId="146CD8C7" w14:textId="77777777" w:rsidR="000F2E3F" w:rsidRDefault="000F2E3F"/>
    <w:p w14:paraId="2EC511ED" w14:textId="77777777" w:rsidR="000F2E3F" w:rsidRDefault="000F2E3F"/>
    <w:p w14:paraId="594D88F3" w14:textId="77777777" w:rsidR="000F2E3F" w:rsidRDefault="000F2E3F"/>
    <w:p w14:paraId="0E8BBE4A" w14:textId="77777777" w:rsidR="000F2E3F" w:rsidRPr="000F2E3F" w:rsidRDefault="000F2E3F" w:rsidP="000F2E3F">
      <w:pPr>
        <w:rPr>
          <w:b/>
          <w:sz w:val="24"/>
          <w:szCs w:val="24"/>
        </w:rPr>
      </w:pPr>
    </w:p>
    <w:sdt>
      <w:sdtPr>
        <w:rPr>
          <w:b/>
          <w:sz w:val="72"/>
          <w:szCs w:val="72"/>
          <w:lang w:val="en-US"/>
        </w:rPr>
        <w:alias w:val="Titel"/>
        <w:id w:val="365183"/>
        <w:placeholder>
          <w:docPart w:val="9193D70C9B0641598F9B56A80B571BC2"/>
        </w:placeholder>
        <w:dataBinding w:prefixMappings="xmlns:ns0='http://purl.org/dc/elements/1.1/' xmlns:ns1='http://schemas.openxmlformats.org/package/2006/metadata/core-properties' " w:xpath="/ns1:coreProperties[1]/ns0:title[1]" w:storeItemID="{6C3C8BC8-F283-45AE-878A-BAB7291924A1}"/>
        <w:text/>
      </w:sdtPr>
      <w:sdtContent>
        <w:p w14:paraId="220FDD2C" w14:textId="77777777" w:rsidR="000F2E3F" w:rsidRPr="005552B4" w:rsidRDefault="00C25B2B" w:rsidP="000F2E3F">
          <w:pPr>
            <w:jc w:val="center"/>
            <w:rPr>
              <w:b/>
              <w:sz w:val="72"/>
              <w:szCs w:val="72"/>
              <w:lang w:val="en-US"/>
            </w:rPr>
          </w:pPr>
          <w:r w:rsidRPr="005552B4">
            <w:rPr>
              <w:b/>
              <w:sz w:val="72"/>
              <w:szCs w:val="72"/>
              <w:lang w:val="en-US"/>
            </w:rPr>
            <w:t>Customer Requirements Specification</w:t>
          </w:r>
        </w:p>
      </w:sdtContent>
    </w:sdt>
    <w:p w14:paraId="55A4B4FA" w14:textId="77777777" w:rsidR="000F2E3F" w:rsidRPr="005552B4" w:rsidRDefault="00C25B2B" w:rsidP="000F2E3F">
      <w:pPr>
        <w:jc w:val="center"/>
        <w:rPr>
          <w:b/>
          <w:sz w:val="44"/>
          <w:szCs w:val="44"/>
          <w:lang w:val="en-US"/>
        </w:rPr>
      </w:pPr>
      <w:proofErr w:type="spellStart"/>
      <w:r w:rsidRPr="005552B4">
        <w:rPr>
          <w:b/>
          <w:sz w:val="44"/>
          <w:szCs w:val="44"/>
          <w:lang w:val="en-US"/>
        </w:rPr>
        <w:t>MultiCastor</w:t>
      </w:r>
      <w:proofErr w:type="spellEnd"/>
      <w:r w:rsidRPr="005552B4">
        <w:rPr>
          <w:b/>
          <w:sz w:val="44"/>
          <w:szCs w:val="44"/>
          <w:lang w:val="en-US"/>
        </w:rPr>
        <w:t xml:space="preserve"> 2.0</w:t>
      </w:r>
    </w:p>
    <w:p w14:paraId="2ABFCC6A" w14:textId="77777777" w:rsidR="002A42FE" w:rsidRPr="005552B4" w:rsidRDefault="002A42FE" w:rsidP="000F2E3F">
      <w:pPr>
        <w:jc w:val="center"/>
        <w:rPr>
          <w:b/>
          <w:sz w:val="40"/>
          <w:szCs w:val="40"/>
          <w:lang w:val="en-US"/>
        </w:rPr>
      </w:pPr>
    </w:p>
    <w:sdt>
      <w:sdtPr>
        <w:rPr>
          <w:b/>
          <w:sz w:val="72"/>
          <w:szCs w:val="72"/>
          <w:lang w:val="en-US"/>
        </w:rPr>
        <w:alias w:val="Status"/>
        <w:id w:val="365184"/>
        <w:placeholder>
          <w:docPart w:val="CCCF914131F6434EB0011F29F0B434C8"/>
        </w:placeholder>
        <w:dataBinding w:prefixMappings="xmlns:ns0='http://purl.org/dc/elements/1.1/' xmlns:ns1='http://schemas.openxmlformats.org/package/2006/metadata/core-properties' " w:xpath="/ns1:coreProperties[1]/ns1:contentStatus[1]" w:storeItemID="{6C3C8BC8-F283-45AE-878A-BAB7291924A1}"/>
        <w:text/>
      </w:sdtPr>
      <w:sdtContent>
        <w:p w14:paraId="1B11C013" w14:textId="77777777" w:rsidR="000F2E3F" w:rsidRPr="005552B4" w:rsidRDefault="004400B2" w:rsidP="000F2E3F">
          <w:pPr>
            <w:jc w:val="center"/>
            <w:rPr>
              <w:b/>
              <w:sz w:val="72"/>
              <w:szCs w:val="72"/>
              <w:lang w:val="en-US"/>
            </w:rPr>
          </w:pPr>
          <w:r>
            <w:rPr>
              <w:b/>
              <w:sz w:val="72"/>
              <w:szCs w:val="72"/>
              <w:lang w:val="en-US"/>
            </w:rPr>
            <w:t>V 2</w:t>
          </w:r>
          <w:r w:rsidR="00C96C8E">
            <w:rPr>
              <w:b/>
              <w:sz w:val="72"/>
              <w:szCs w:val="72"/>
              <w:lang w:val="en-US"/>
            </w:rPr>
            <w:t>.0</w:t>
          </w:r>
        </w:p>
      </w:sdtContent>
    </w:sdt>
    <w:p w14:paraId="130249E9" w14:textId="77777777" w:rsidR="00941186" w:rsidRPr="005552B4" w:rsidRDefault="00941186">
      <w:pPr>
        <w:rPr>
          <w:lang w:val="en-US"/>
        </w:rPr>
      </w:pPr>
      <w:r w:rsidRPr="005552B4">
        <w:rPr>
          <w:lang w:val="en-US"/>
        </w:rPr>
        <w:br w:type="page"/>
      </w:r>
    </w:p>
    <w:p w14:paraId="59DA1B2D" w14:textId="77777777" w:rsidR="00DE4429" w:rsidRPr="005552B4" w:rsidRDefault="00DE4429" w:rsidP="00CD295D">
      <w:pPr>
        <w:pStyle w:val="KeinLeerraum"/>
        <w:rPr>
          <w:lang w:val="en-US"/>
        </w:rPr>
      </w:pPr>
    </w:p>
    <w:p w14:paraId="1F517BA5" w14:textId="77777777" w:rsidR="00CD295D" w:rsidRDefault="002A42FE" w:rsidP="00CD295D">
      <w:pPr>
        <w:pStyle w:val="KeinLeerraum"/>
        <w:rPr>
          <w:sz w:val="40"/>
          <w:szCs w:val="40"/>
        </w:rPr>
      </w:pPr>
      <w:r w:rsidRPr="002A42FE">
        <w:rPr>
          <w:sz w:val="40"/>
          <w:szCs w:val="40"/>
        </w:rPr>
        <w:t>Projekt:</w:t>
      </w:r>
      <w:r w:rsidRPr="002A42FE">
        <w:rPr>
          <w:sz w:val="40"/>
          <w:szCs w:val="40"/>
        </w:rPr>
        <w:tab/>
      </w:r>
      <w:r w:rsidRPr="002A42FE">
        <w:rPr>
          <w:sz w:val="40"/>
          <w:szCs w:val="40"/>
        </w:rPr>
        <w:tab/>
      </w:r>
      <w:r w:rsidRPr="002A42FE">
        <w:rPr>
          <w:sz w:val="40"/>
          <w:szCs w:val="40"/>
        </w:rPr>
        <w:tab/>
        <w:t>MultiCastor 2.0</w:t>
      </w:r>
    </w:p>
    <w:p w14:paraId="14012ACE" w14:textId="77777777" w:rsidR="002A42FE" w:rsidRPr="002A42FE" w:rsidRDefault="002A42FE" w:rsidP="00CD295D">
      <w:pPr>
        <w:pStyle w:val="KeinLeerraum"/>
        <w:rPr>
          <w:sz w:val="40"/>
          <w:szCs w:val="40"/>
        </w:rPr>
      </w:pPr>
    </w:p>
    <w:p w14:paraId="0BD3EDB7" w14:textId="77777777" w:rsidR="002A42FE" w:rsidRPr="002A42FE" w:rsidRDefault="002A42FE" w:rsidP="00CD295D">
      <w:pPr>
        <w:pStyle w:val="KeinLeerraum"/>
        <w:rPr>
          <w:sz w:val="32"/>
          <w:szCs w:val="32"/>
        </w:rPr>
      </w:pPr>
      <w:r w:rsidRPr="002A42FE">
        <w:rPr>
          <w:sz w:val="32"/>
          <w:szCs w:val="32"/>
        </w:rPr>
        <w:t>Auftraggeber:</w:t>
      </w:r>
      <w:r w:rsidRPr="002A42FE">
        <w:rPr>
          <w:sz w:val="32"/>
          <w:szCs w:val="32"/>
        </w:rPr>
        <w:tab/>
      </w:r>
      <w:r w:rsidRPr="002A42FE">
        <w:rPr>
          <w:sz w:val="32"/>
          <w:szCs w:val="32"/>
        </w:rPr>
        <w:tab/>
        <w:t xml:space="preserve">Rentschler &amp; </w:t>
      </w:r>
      <w:proofErr w:type="spellStart"/>
      <w:r w:rsidRPr="002A42FE">
        <w:rPr>
          <w:sz w:val="32"/>
          <w:szCs w:val="32"/>
        </w:rPr>
        <w:t>Stuckert</w:t>
      </w:r>
      <w:proofErr w:type="spellEnd"/>
    </w:p>
    <w:p w14:paraId="5C5346E4" w14:textId="77777777" w:rsidR="002A42FE" w:rsidRPr="002A42FE" w:rsidRDefault="002A42FE" w:rsidP="00CD295D">
      <w:pPr>
        <w:pStyle w:val="KeinLeerraum"/>
        <w:rPr>
          <w:sz w:val="32"/>
          <w:szCs w:val="32"/>
        </w:rPr>
      </w:pPr>
      <w:r w:rsidRPr="002A42FE">
        <w:rPr>
          <w:sz w:val="32"/>
          <w:szCs w:val="32"/>
        </w:rPr>
        <w:tab/>
      </w:r>
      <w:r w:rsidRPr="002A42FE">
        <w:rPr>
          <w:sz w:val="32"/>
          <w:szCs w:val="32"/>
        </w:rPr>
        <w:tab/>
      </w:r>
      <w:r w:rsidRPr="002A42FE">
        <w:rPr>
          <w:sz w:val="32"/>
          <w:szCs w:val="32"/>
        </w:rPr>
        <w:tab/>
      </w:r>
      <w:r>
        <w:rPr>
          <w:sz w:val="32"/>
          <w:szCs w:val="32"/>
        </w:rPr>
        <w:tab/>
      </w:r>
      <w:r w:rsidRPr="002A42FE">
        <w:rPr>
          <w:sz w:val="32"/>
          <w:szCs w:val="32"/>
        </w:rPr>
        <w:t>Rotebühlplatz 41/1</w:t>
      </w:r>
    </w:p>
    <w:p w14:paraId="01D388A0" w14:textId="77777777" w:rsidR="002A42FE" w:rsidRPr="002A42FE" w:rsidRDefault="002A42FE" w:rsidP="00CD295D">
      <w:pPr>
        <w:pStyle w:val="KeinLeerraum"/>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14:paraId="2B2D15E7" w14:textId="77777777" w:rsidR="002A42FE" w:rsidRDefault="002A42FE" w:rsidP="00CD295D">
      <w:pPr>
        <w:pStyle w:val="KeinLeerraum"/>
      </w:pPr>
    </w:p>
    <w:p w14:paraId="7BAE0619" w14:textId="77777777" w:rsidR="002A42FE" w:rsidRDefault="00645CCA" w:rsidP="002A42FE">
      <w:pPr>
        <w:pStyle w:val="KeinLeerraum"/>
        <w:rPr>
          <w:sz w:val="32"/>
          <w:szCs w:val="32"/>
        </w:rPr>
      </w:pPr>
      <w:r>
        <w:rPr>
          <w:sz w:val="32"/>
          <w:szCs w:val="32"/>
        </w:rPr>
        <w:t>Auftragnehmer:</w:t>
      </w:r>
      <w:r>
        <w:rPr>
          <w:sz w:val="32"/>
          <w:szCs w:val="32"/>
        </w:rPr>
        <w:tab/>
      </w:r>
      <w:r>
        <w:rPr>
          <w:sz w:val="32"/>
          <w:szCs w:val="32"/>
        </w:rPr>
        <w:tab/>
        <w:t xml:space="preserve">TIT10AID - Team </w:t>
      </w:r>
      <w:r w:rsidR="002A42FE" w:rsidRPr="002A42FE">
        <w:rPr>
          <w:sz w:val="32"/>
          <w:szCs w:val="32"/>
        </w:rPr>
        <w:t>4</w:t>
      </w:r>
      <w:r w:rsidR="005552B4">
        <w:rPr>
          <w:sz w:val="32"/>
          <w:szCs w:val="32"/>
        </w:rPr>
        <w:t xml:space="preserve"> - MCastor2.0</w:t>
      </w:r>
    </w:p>
    <w:p w14:paraId="5E2CF35A" w14:textId="77777777" w:rsidR="005552B4" w:rsidRPr="002A42FE" w:rsidRDefault="005552B4" w:rsidP="002A42FE">
      <w:pPr>
        <w:pStyle w:val="KeinLeerraum"/>
        <w:rPr>
          <w:sz w:val="32"/>
          <w:szCs w:val="32"/>
        </w:rPr>
      </w:pPr>
    </w:p>
    <w:p w14:paraId="7D80B0B6" w14:textId="77777777" w:rsidR="005552B4" w:rsidRPr="000510E8" w:rsidRDefault="002A42FE" w:rsidP="002A42FE">
      <w:pPr>
        <w:pStyle w:val="KeinLeerraum"/>
        <w:rPr>
          <w:sz w:val="32"/>
          <w:szCs w:val="32"/>
          <w:lang w:val="en-US"/>
        </w:rPr>
      </w:pPr>
      <w:r w:rsidRPr="002A42FE">
        <w:rPr>
          <w:sz w:val="32"/>
          <w:szCs w:val="32"/>
        </w:rPr>
        <w:tab/>
      </w:r>
      <w:r w:rsidRPr="002A42FE">
        <w:rPr>
          <w:sz w:val="32"/>
          <w:szCs w:val="32"/>
        </w:rPr>
        <w:tab/>
      </w:r>
      <w:r>
        <w:rPr>
          <w:sz w:val="32"/>
          <w:szCs w:val="32"/>
        </w:rPr>
        <w:tab/>
      </w:r>
      <w:r>
        <w:rPr>
          <w:sz w:val="32"/>
          <w:szCs w:val="32"/>
        </w:rPr>
        <w:tab/>
      </w:r>
      <w:r w:rsidR="005552B4" w:rsidRPr="000510E8">
        <w:rPr>
          <w:sz w:val="32"/>
          <w:szCs w:val="32"/>
          <w:lang w:val="en-US"/>
        </w:rPr>
        <w:t>Fabian Fäßler</w:t>
      </w:r>
    </w:p>
    <w:p w14:paraId="4D084155" w14:textId="77777777" w:rsidR="005552B4" w:rsidRPr="000510E8" w:rsidRDefault="005552B4" w:rsidP="005552B4">
      <w:pPr>
        <w:pStyle w:val="KeinLeerraum"/>
        <w:ind w:left="2124" w:firstLine="708"/>
        <w:rPr>
          <w:sz w:val="32"/>
          <w:szCs w:val="32"/>
          <w:lang w:val="en-US"/>
        </w:rPr>
      </w:pPr>
      <w:proofErr w:type="spellStart"/>
      <w:r w:rsidRPr="000510E8">
        <w:rPr>
          <w:sz w:val="32"/>
          <w:szCs w:val="32"/>
          <w:lang w:val="en-US"/>
        </w:rPr>
        <w:t>Filip</w:t>
      </w:r>
      <w:proofErr w:type="spellEnd"/>
      <w:r w:rsidRPr="000510E8">
        <w:rPr>
          <w:sz w:val="32"/>
          <w:szCs w:val="32"/>
          <w:lang w:val="en-US"/>
        </w:rPr>
        <w:t xml:space="preserve"> </w:t>
      </w:r>
      <w:proofErr w:type="spellStart"/>
      <w:r w:rsidRPr="000510E8">
        <w:rPr>
          <w:sz w:val="32"/>
          <w:szCs w:val="32"/>
          <w:lang w:val="en-US"/>
        </w:rPr>
        <w:t>Haase</w:t>
      </w:r>
      <w:proofErr w:type="spellEnd"/>
    </w:p>
    <w:p w14:paraId="50BF4699" w14:textId="77777777" w:rsidR="005552B4" w:rsidRPr="000510E8" w:rsidRDefault="005552B4" w:rsidP="005552B4">
      <w:pPr>
        <w:pStyle w:val="KeinLeerraum"/>
        <w:ind w:left="2124" w:firstLine="708"/>
        <w:rPr>
          <w:sz w:val="32"/>
          <w:szCs w:val="32"/>
          <w:lang w:val="en-US"/>
        </w:rPr>
      </w:pPr>
      <w:r w:rsidRPr="000510E8">
        <w:rPr>
          <w:sz w:val="32"/>
          <w:szCs w:val="32"/>
          <w:lang w:val="en-US"/>
        </w:rPr>
        <w:t xml:space="preserve">Matthis </w:t>
      </w:r>
      <w:r w:rsidR="002A42FE" w:rsidRPr="000510E8">
        <w:rPr>
          <w:sz w:val="32"/>
          <w:szCs w:val="32"/>
          <w:lang w:val="en-US"/>
        </w:rPr>
        <w:t>Hauschild</w:t>
      </w:r>
    </w:p>
    <w:p w14:paraId="55044AED" w14:textId="77777777" w:rsidR="005552B4" w:rsidRDefault="005552B4" w:rsidP="005552B4">
      <w:pPr>
        <w:pStyle w:val="KeinLeerraum"/>
        <w:ind w:left="2832"/>
        <w:rPr>
          <w:sz w:val="32"/>
          <w:szCs w:val="32"/>
        </w:rPr>
      </w:pPr>
      <w:r>
        <w:rPr>
          <w:sz w:val="32"/>
          <w:szCs w:val="32"/>
        </w:rPr>
        <w:t xml:space="preserve">Sebastian </w:t>
      </w:r>
      <w:proofErr w:type="spellStart"/>
      <w:r>
        <w:rPr>
          <w:sz w:val="32"/>
          <w:szCs w:val="32"/>
        </w:rPr>
        <w:t>Koralewski</w:t>
      </w:r>
      <w:proofErr w:type="spellEnd"/>
    </w:p>
    <w:p w14:paraId="20BB3CCB" w14:textId="77777777" w:rsidR="005552B4" w:rsidRDefault="005552B4" w:rsidP="005552B4">
      <w:pPr>
        <w:pStyle w:val="KeinLeerraum"/>
        <w:ind w:left="2832"/>
        <w:rPr>
          <w:sz w:val="32"/>
          <w:szCs w:val="32"/>
        </w:rPr>
      </w:pPr>
      <w:r>
        <w:rPr>
          <w:sz w:val="32"/>
          <w:szCs w:val="32"/>
        </w:rPr>
        <w:t>Jonas Traub</w:t>
      </w:r>
    </w:p>
    <w:p w14:paraId="4A17F14A" w14:textId="77777777" w:rsidR="002A42FE" w:rsidRDefault="005552B4" w:rsidP="005552B4">
      <w:pPr>
        <w:pStyle w:val="KeinLeerraum"/>
        <w:ind w:left="2832"/>
        <w:rPr>
          <w:sz w:val="32"/>
          <w:szCs w:val="32"/>
        </w:rPr>
      </w:pPr>
      <w:r>
        <w:rPr>
          <w:sz w:val="32"/>
          <w:szCs w:val="32"/>
        </w:rPr>
        <w:t xml:space="preserve">Christopher </w:t>
      </w:r>
      <w:r w:rsidR="002A42FE" w:rsidRPr="002A42FE">
        <w:rPr>
          <w:sz w:val="32"/>
          <w:szCs w:val="32"/>
        </w:rPr>
        <w:t>Westphal</w:t>
      </w:r>
    </w:p>
    <w:p w14:paraId="139090E8" w14:textId="77777777" w:rsidR="005552B4" w:rsidRPr="002A42FE" w:rsidRDefault="005552B4" w:rsidP="005552B4">
      <w:pPr>
        <w:pStyle w:val="KeinLeerraum"/>
        <w:ind w:left="2832"/>
        <w:rPr>
          <w:sz w:val="32"/>
          <w:szCs w:val="32"/>
        </w:rPr>
      </w:pPr>
    </w:p>
    <w:p w14:paraId="2C13D2C6" w14:textId="77777777" w:rsidR="002A42FE" w:rsidRPr="002A42FE" w:rsidRDefault="002A42FE" w:rsidP="002A42FE">
      <w:pPr>
        <w:pStyle w:val="KeinLeerraum"/>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Rotebühlplatz 41 – Raum 0.10</w:t>
      </w:r>
    </w:p>
    <w:p w14:paraId="0F89BC24" w14:textId="77777777" w:rsidR="002A42FE" w:rsidRDefault="002A42FE" w:rsidP="007B04B2">
      <w:pPr>
        <w:pStyle w:val="KeinLeerraum"/>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14:paraId="32036C1F" w14:textId="77777777" w:rsidR="0025556F" w:rsidRDefault="0025556F"/>
    <w:p w14:paraId="4857C032" w14:textId="77777777" w:rsidR="0025556F" w:rsidRDefault="0025556F" w:rsidP="00CD295D">
      <w:pPr>
        <w:pStyle w:val="KeinLeerraum"/>
        <w:rPr>
          <w:sz w:val="28"/>
          <w:szCs w:val="28"/>
        </w:rPr>
      </w:pPr>
    </w:p>
    <w:p w14:paraId="69751D52" w14:textId="77777777" w:rsidR="004D1E2B" w:rsidRDefault="004D1E2B" w:rsidP="005A2300">
      <w:pPr>
        <w:rPr>
          <w:sz w:val="28"/>
          <w:szCs w:val="28"/>
        </w:rPr>
      </w:pPr>
      <w:r>
        <w:rPr>
          <w:sz w:val="28"/>
          <w:szCs w:val="28"/>
        </w:rPr>
        <w:br w:type="page"/>
      </w:r>
    </w:p>
    <w:sdt>
      <w:sdtPr>
        <w:rPr>
          <w:rFonts w:asciiTheme="minorHAnsi" w:eastAsiaTheme="minorEastAsia" w:hAnsiTheme="minorHAnsi" w:cstheme="minorBidi"/>
          <w:b w:val="0"/>
          <w:bCs w:val="0"/>
          <w:color w:val="auto"/>
          <w:sz w:val="22"/>
          <w:szCs w:val="22"/>
          <w:lang w:eastAsia="de-DE"/>
        </w:rPr>
        <w:id w:val="4781266"/>
        <w:docPartObj>
          <w:docPartGallery w:val="Table of Contents"/>
          <w:docPartUnique/>
        </w:docPartObj>
      </w:sdtPr>
      <w:sdtContent>
        <w:p w14:paraId="4CF2C6DA" w14:textId="77777777" w:rsidR="005650BB" w:rsidRPr="005650BB" w:rsidRDefault="005A2300" w:rsidP="00561704">
          <w:pPr>
            <w:pStyle w:val="Inhaltsverzeichnisberschrift"/>
            <w:spacing w:line="240" w:lineRule="auto"/>
            <w:jc w:val="center"/>
          </w:pPr>
          <w:r>
            <w:t>Inhaltsverzeichnis</w:t>
          </w:r>
        </w:p>
        <w:p w14:paraId="18C380E6" w14:textId="77777777" w:rsidR="00433EE8" w:rsidRDefault="002B38C8">
          <w:pPr>
            <w:pStyle w:val="Verzeichnis1"/>
            <w:rPr>
              <w:sz w:val="22"/>
              <w:szCs w:val="22"/>
            </w:rPr>
          </w:pPr>
          <w:r>
            <w:fldChar w:fldCharType="begin"/>
          </w:r>
          <w:r w:rsidR="005A2300">
            <w:instrText xml:space="preserve"> TOC \o "1-3" \h \z \u </w:instrText>
          </w:r>
          <w:r>
            <w:fldChar w:fldCharType="separate"/>
          </w:r>
          <w:hyperlink w:anchor="_Toc305928088" w:history="1">
            <w:r w:rsidR="00433EE8" w:rsidRPr="00312BB7">
              <w:rPr>
                <w:rStyle w:val="Link"/>
              </w:rPr>
              <w:t>1.</w:t>
            </w:r>
            <w:r w:rsidR="00433EE8">
              <w:rPr>
                <w:sz w:val="22"/>
                <w:szCs w:val="22"/>
              </w:rPr>
              <w:tab/>
            </w:r>
            <w:r w:rsidR="00433EE8" w:rsidRPr="00312BB7">
              <w:rPr>
                <w:rStyle w:val="Link"/>
              </w:rPr>
              <w:t>Zielbestimmung</w:t>
            </w:r>
            <w:r w:rsidR="00433EE8">
              <w:rPr>
                <w:webHidden/>
              </w:rPr>
              <w:tab/>
            </w:r>
            <w:r>
              <w:rPr>
                <w:webHidden/>
              </w:rPr>
              <w:fldChar w:fldCharType="begin"/>
            </w:r>
            <w:r w:rsidR="00433EE8">
              <w:rPr>
                <w:webHidden/>
              </w:rPr>
              <w:instrText xml:space="preserve"> PAGEREF _Toc305928088 \h </w:instrText>
            </w:r>
            <w:r>
              <w:rPr>
                <w:webHidden/>
              </w:rPr>
            </w:r>
            <w:r>
              <w:rPr>
                <w:webHidden/>
              </w:rPr>
              <w:fldChar w:fldCharType="separate"/>
            </w:r>
            <w:r w:rsidR="008F66EE">
              <w:rPr>
                <w:webHidden/>
              </w:rPr>
              <w:t>5</w:t>
            </w:r>
            <w:r>
              <w:rPr>
                <w:webHidden/>
              </w:rPr>
              <w:fldChar w:fldCharType="end"/>
            </w:r>
          </w:hyperlink>
        </w:p>
        <w:p w14:paraId="1F34BA05" w14:textId="77777777" w:rsidR="00433EE8" w:rsidRDefault="008B31D5">
          <w:pPr>
            <w:pStyle w:val="Verzeichnis1"/>
            <w:rPr>
              <w:sz w:val="22"/>
              <w:szCs w:val="22"/>
            </w:rPr>
          </w:pPr>
          <w:hyperlink w:anchor="_Toc305928089" w:history="1">
            <w:r w:rsidR="00433EE8" w:rsidRPr="00312BB7">
              <w:rPr>
                <w:rStyle w:val="Link"/>
              </w:rPr>
              <w:t>2.</w:t>
            </w:r>
            <w:r w:rsidR="00433EE8">
              <w:rPr>
                <w:sz w:val="22"/>
                <w:szCs w:val="22"/>
              </w:rPr>
              <w:tab/>
            </w:r>
            <w:r w:rsidR="00433EE8" w:rsidRPr="00312BB7">
              <w:rPr>
                <w:rStyle w:val="Link"/>
              </w:rPr>
              <w:t>Produkteinsatz</w:t>
            </w:r>
            <w:r w:rsidR="00433EE8">
              <w:rPr>
                <w:webHidden/>
              </w:rPr>
              <w:tab/>
            </w:r>
            <w:r w:rsidR="002B38C8">
              <w:rPr>
                <w:webHidden/>
              </w:rPr>
              <w:fldChar w:fldCharType="begin"/>
            </w:r>
            <w:r w:rsidR="00433EE8">
              <w:rPr>
                <w:webHidden/>
              </w:rPr>
              <w:instrText xml:space="preserve"> PAGEREF _Toc305928089 \h </w:instrText>
            </w:r>
            <w:r w:rsidR="002B38C8">
              <w:rPr>
                <w:webHidden/>
              </w:rPr>
            </w:r>
            <w:r w:rsidR="002B38C8">
              <w:rPr>
                <w:webHidden/>
              </w:rPr>
              <w:fldChar w:fldCharType="separate"/>
            </w:r>
            <w:r w:rsidR="008F66EE">
              <w:rPr>
                <w:webHidden/>
              </w:rPr>
              <w:t>6</w:t>
            </w:r>
            <w:r w:rsidR="002B38C8">
              <w:rPr>
                <w:webHidden/>
              </w:rPr>
              <w:fldChar w:fldCharType="end"/>
            </w:r>
          </w:hyperlink>
        </w:p>
        <w:p w14:paraId="44D109B7" w14:textId="77777777" w:rsidR="00433EE8" w:rsidRDefault="008B31D5">
          <w:pPr>
            <w:pStyle w:val="Verzeichnis2"/>
            <w:tabs>
              <w:tab w:val="left" w:pos="880"/>
              <w:tab w:val="right" w:leader="dot" w:pos="9062"/>
            </w:tabs>
            <w:rPr>
              <w:noProof/>
            </w:rPr>
          </w:pPr>
          <w:hyperlink w:anchor="_Toc305928090" w:history="1">
            <w:r w:rsidR="00433EE8" w:rsidRPr="00312BB7">
              <w:rPr>
                <w:rStyle w:val="Link"/>
                <w:noProof/>
              </w:rPr>
              <w:t>2.1.</w:t>
            </w:r>
            <w:r w:rsidR="00433EE8">
              <w:rPr>
                <w:noProof/>
              </w:rPr>
              <w:tab/>
            </w:r>
            <w:r w:rsidR="00433EE8" w:rsidRPr="00312BB7">
              <w:rPr>
                <w:rStyle w:val="Link"/>
                <w:noProof/>
              </w:rPr>
              <w:t>Einsatzgebiet</w:t>
            </w:r>
            <w:r w:rsidR="00433EE8">
              <w:rPr>
                <w:noProof/>
                <w:webHidden/>
              </w:rPr>
              <w:tab/>
            </w:r>
            <w:r w:rsidR="002B38C8">
              <w:rPr>
                <w:noProof/>
                <w:webHidden/>
              </w:rPr>
              <w:fldChar w:fldCharType="begin"/>
            </w:r>
            <w:r w:rsidR="00433EE8">
              <w:rPr>
                <w:noProof/>
                <w:webHidden/>
              </w:rPr>
              <w:instrText xml:space="preserve"> PAGEREF _Toc305928090 \h </w:instrText>
            </w:r>
            <w:r w:rsidR="002B38C8">
              <w:rPr>
                <w:noProof/>
                <w:webHidden/>
              </w:rPr>
            </w:r>
            <w:r w:rsidR="002B38C8">
              <w:rPr>
                <w:noProof/>
                <w:webHidden/>
              </w:rPr>
              <w:fldChar w:fldCharType="separate"/>
            </w:r>
            <w:r w:rsidR="008F66EE">
              <w:rPr>
                <w:noProof/>
                <w:webHidden/>
              </w:rPr>
              <w:t>6</w:t>
            </w:r>
            <w:r w:rsidR="002B38C8">
              <w:rPr>
                <w:noProof/>
                <w:webHidden/>
              </w:rPr>
              <w:fldChar w:fldCharType="end"/>
            </w:r>
          </w:hyperlink>
        </w:p>
        <w:p w14:paraId="226E784A" w14:textId="77777777" w:rsidR="00433EE8" w:rsidRDefault="008B31D5">
          <w:pPr>
            <w:pStyle w:val="Verzeichnis2"/>
            <w:tabs>
              <w:tab w:val="left" w:pos="880"/>
              <w:tab w:val="right" w:leader="dot" w:pos="9062"/>
            </w:tabs>
            <w:rPr>
              <w:noProof/>
            </w:rPr>
          </w:pPr>
          <w:hyperlink w:anchor="_Toc305928091" w:history="1">
            <w:r w:rsidR="00433EE8" w:rsidRPr="00312BB7">
              <w:rPr>
                <w:rStyle w:val="Link"/>
                <w:noProof/>
              </w:rPr>
              <w:t>2.2.</w:t>
            </w:r>
            <w:r w:rsidR="00433EE8">
              <w:rPr>
                <w:noProof/>
              </w:rPr>
              <w:tab/>
            </w:r>
            <w:r w:rsidR="00433EE8" w:rsidRPr="00312BB7">
              <w:rPr>
                <w:rStyle w:val="Link"/>
                <w:noProof/>
              </w:rPr>
              <w:t>Senden und Empfangen von Multicast-Daten</w:t>
            </w:r>
            <w:r w:rsidR="00433EE8">
              <w:rPr>
                <w:noProof/>
                <w:webHidden/>
              </w:rPr>
              <w:tab/>
            </w:r>
            <w:r w:rsidR="002B38C8">
              <w:rPr>
                <w:noProof/>
                <w:webHidden/>
              </w:rPr>
              <w:fldChar w:fldCharType="begin"/>
            </w:r>
            <w:r w:rsidR="00433EE8">
              <w:rPr>
                <w:noProof/>
                <w:webHidden/>
              </w:rPr>
              <w:instrText xml:space="preserve"> PAGEREF _Toc305928091 \h </w:instrText>
            </w:r>
            <w:r w:rsidR="002B38C8">
              <w:rPr>
                <w:noProof/>
                <w:webHidden/>
              </w:rPr>
            </w:r>
            <w:r w:rsidR="002B38C8">
              <w:rPr>
                <w:noProof/>
                <w:webHidden/>
              </w:rPr>
              <w:fldChar w:fldCharType="separate"/>
            </w:r>
            <w:r w:rsidR="008F66EE">
              <w:rPr>
                <w:noProof/>
                <w:webHidden/>
              </w:rPr>
              <w:t>6</w:t>
            </w:r>
            <w:r w:rsidR="002B38C8">
              <w:rPr>
                <w:noProof/>
                <w:webHidden/>
              </w:rPr>
              <w:fldChar w:fldCharType="end"/>
            </w:r>
          </w:hyperlink>
        </w:p>
        <w:p w14:paraId="03097B50" w14:textId="77777777" w:rsidR="00433EE8" w:rsidRDefault="008B31D5">
          <w:pPr>
            <w:pStyle w:val="Verzeichnis2"/>
            <w:tabs>
              <w:tab w:val="left" w:pos="880"/>
              <w:tab w:val="right" w:leader="dot" w:pos="9062"/>
            </w:tabs>
            <w:rPr>
              <w:noProof/>
            </w:rPr>
          </w:pPr>
          <w:hyperlink w:anchor="_Toc305928092" w:history="1">
            <w:r w:rsidR="00433EE8" w:rsidRPr="00312BB7">
              <w:rPr>
                <w:rStyle w:val="Link"/>
                <w:noProof/>
              </w:rPr>
              <w:t>2.3.</w:t>
            </w:r>
            <w:r w:rsidR="00433EE8">
              <w:rPr>
                <w:noProof/>
              </w:rPr>
              <w:tab/>
            </w:r>
            <w:r w:rsidR="00433EE8" w:rsidRPr="00312BB7">
              <w:rPr>
                <w:rStyle w:val="Link"/>
                <w:noProof/>
              </w:rPr>
              <w:t>Registrierung von Multicast-Pfaden</w:t>
            </w:r>
            <w:r w:rsidR="00433EE8">
              <w:rPr>
                <w:noProof/>
                <w:webHidden/>
              </w:rPr>
              <w:tab/>
            </w:r>
            <w:r w:rsidR="002B38C8">
              <w:rPr>
                <w:noProof/>
                <w:webHidden/>
              </w:rPr>
              <w:fldChar w:fldCharType="begin"/>
            </w:r>
            <w:r w:rsidR="00433EE8">
              <w:rPr>
                <w:noProof/>
                <w:webHidden/>
              </w:rPr>
              <w:instrText xml:space="preserve"> PAGEREF _Toc305928092 \h </w:instrText>
            </w:r>
            <w:r w:rsidR="002B38C8">
              <w:rPr>
                <w:noProof/>
                <w:webHidden/>
              </w:rPr>
            </w:r>
            <w:r w:rsidR="002B38C8">
              <w:rPr>
                <w:noProof/>
                <w:webHidden/>
              </w:rPr>
              <w:fldChar w:fldCharType="separate"/>
            </w:r>
            <w:r w:rsidR="008F66EE">
              <w:rPr>
                <w:noProof/>
                <w:webHidden/>
              </w:rPr>
              <w:t>7</w:t>
            </w:r>
            <w:r w:rsidR="002B38C8">
              <w:rPr>
                <w:noProof/>
                <w:webHidden/>
              </w:rPr>
              <w:fldChar w:fldCharType="end"/>
            </w:r>
          </w:hyperlink>
        </w:p>
        <w:p w14:paraId="1DCC6A08" w14:textId="77777777" w:rsidR="00433EE8" w:rsidRDefault="008B31D5">
          <w:pPr>
            <w:pStyle w:val="Verzeichnis2"/>
            <w:tabs>
              <w:tab w:val="left" w:pos="880"/>
              <w:tab w:val="right" w:leader="dot" w:pos="9062"/>
            </w:tabs>
            <w:rPr>
              <w:noProof/>
            </w:rPr>
          </w:pPr>
          <w:hyperlink w:anchor="_Toc305928093" w:history="1">
            <w:r w:rsidR="00433EE8" w:rsidRPr="00312BB7">
              <w:rPr>
                <w:rStyle w:val="Link"/>
                <w:noProof/>
              </w:rPr>
              <w:t>2.4.</w:t>
            </w:r>
            <w:r w:rsidR="00433EE8">
              <w:rPr>
                <w:noProof/>
              </w:rPr>
              <w:tab/>
            </w:r>
            <w:r w:rsidR="00433EE8" w:rsidRPr="00312BB7">
              <w:rPr>
                <w:rStyle w:val="Link"/>
                <w:noProof/>
              </w:rPr>
              <w:t>Reservierung von Multicast-Pfaden</w:t>
            </w:r>
            <w:r w:rsidR="00433EE8">
              <w:rPr>
                <w:noProof/>
                <w:webHidden/>
              </w:rPr>
              <w:tab/>
            </w:r>
            <w:r w:rsidR="002B38C8">
              <w:rPr>
                <w:noProof/>
                <w:webHidden/>
              </w:rPr>
              <w:fldChar w:fldCharType="begin"/>
            </w:r>
            <w:r w:rsidR="00433EE8">
              <w:rPr>
                <w:noProof/>
                <w:webHidden/>
              </w:rPr>
              <w:instrText xml:space="preserve"> PAGEREF _Toc305928093 \h </w:instrText>
            </w:r>
            <w:r w:rsidR="002B38C8">
              <w:rPr>
                <w:noProof/>
                <w:webHidden/>
              </w:rPr>
            </w:r>
            <w:r w:rsidR="002B38C8">
              <w:rPr>
                <w:noProof/>
                <w:webHidden/>
              </w:rPr>
              <w:fldChar w:fldCharType="separate"/>
            </w:r>
            <w:r w:rsidR="008F66EE">
              <w:rPr>
                <w:noProof/>
                <w:webHidden/>
              </w:rPr>
              <w:t>8</w:t>
            </w:r>
            <w:r w:rsidR="002B38C8">
              <w:rPr>
                <w:noProof/>
                <w:webHidden/>
              </w:rPr>
              <w:fldChar w:fldCharType="end"/>
            </w:r>
          </w:hyperlink>
        </w:p>
        <w:p w14:paraId="460C70B4" w14:textId="77777777" w:rsidR="00433EE8" w:rsidRDefault="008B31D5">
          <w:pPr>
            <w:pStyle w:val="Verzeichnis2"/>
            <w:tabs>
              <w:tab w:val="left" w:pos="880"/>
              <w:tab w:val="right" w:leader="dot" w:pos="9062"/>
            </w:tabs>
            <w:rPr>
              <w:noProof/>
            </w:rPr>
          </w:pPr>
          <w:hyperlink w:anchor="_Toc305928094" w:history="1">
            <w:r w:rsidR="00433EE8" w:rsidRPr="00312BB7">
              <w:rPr>
                <w:rStyle w:val="Link"/>
                <w:noProof/>
              </w:rPr>
              <w:t>2.5.</w:t>
            </w:r>
            <w:r w:rsidR="00433EE8">
              <w:rPr>
                <w:noProof/>
              </w:rPr>
              <w:tab/>
            </w:r>
            <w:r w:rsidR="00433EE8" w:rsidRPr="00312BB7">
              <w:rPr>
                <w:rStyle w:val="Link"/>
                <w:noProof/>
              </w:rPr>
              <w:t>Zusammenfassung</w:t>
            </w:r>
            <w:r w:rsidR="00433EE8">
              <w:rPr>
                <w:noProof/>
                <w:webHidden/>
              </w:rPr>
              <w:tab/>
            </w:r>
            <w:r w:rsidR="002B38C8">
              <w:rPr>
                <w:noProof/>
                <w:webHidden/>
              </w:rPr>
              <w:fldChar w:fldCharType="begin"/>
            </w:r>
            <w:r w:rsidR="00433EE8">
              <w:rPr>
                <w:noProof/>
                <w:webHidden/>
              </w:rPr>
              <w:instrText xml:space="preserve"> PAGEREF _Toc305928094 \h </w:instrText>
            </w:r>
            <w:r w:rsidR="002B38C8">
              <w:rPr>
                <w:noProof/>
                <w:webHidden/>
              </w:rPr>
            </w:r>
            <w:r w:rsidR="002B38C8">
              <w:rPr>
                <w:noProof/>
                <w:webHidden/>
              </w:rPr>
              <w:fldChar w:fldCharType="separate"/>
            </w:r>
            <w:r w:rsidR="008F66EE">
              <w:rPr>
                <w:noProof/>
                <w:webHidden/>
              </w:rPr>
              <w:t>8</w:t>
            </w:r>
            <w:r w:rsidR="002B38C8">
              <w:rPr>
                <w:noProof/>
                <w:webHidden/>
              </w:rPr>
              <w:fldChar w:fldCharType="end"/>
            </w:r>
          </w:hyperlink>
        </w:p>
        <w:p w14:paraId="664C71EB" w14:textId="77777777" w:rsidR="00433EE8" w:rsidRDefault="008B31D5">
          <w:pPr>
            <w:pStyle w:val="Verzeichnis1"/>
            <w:rPr>
              <w:sz w:val="22"/>
              <w:szCs w:val="22"/>
            </w:rPr>
          </w:pPr>
          <w:hyperlink w:anchor="_Toc305928095" w:history="1">
            <w:r w:rsidR="00433EE8" w:rsidRPr="00312BB7">
              <w:rPr>
                <w:rStyle w:val="Link"/>
              </w:rPr>
              <w:t>3.</w:t>
            </w:r>
            <w:r w:rsidR="00433EE8">
              <w:rPr>
                <w:sz w:val="22"/>
                <w:szCs w:val="22"/>
              </w:rPr>
              <w:tab/>
            </w:r>
            <w:r w:rsidR="00433EE8" w:rsidRPr="00312BB7">
              <w:rPr>
                <w:rStyle w:val="Link"/>
              </w:rPr>
              <w:t>Produktfunktionen</w:t>
            </w:r>
            <w:r w:rsidR="00433EE8">
              <w:rPr>
                <w:webHidden/>
              </w:rPr>
              <w:tab/>
            </w:r>
            <w:r w:rsidR="002B38C8">
              <w:rPr>
                <w:webHidden/>
              </w:rPr>
              <w:fldChar w:fldCharType="begin"/>
            </w:r>
            <w:r w:rsidR="00433EE8">
              <w:rPr>
                <w:webHidden/>
              </w:rPr>
              <w:instrText xml:space="preserve"> PAGEREF _Toc305928095 \h </w:instrText>
            </w:r>
            <w:r w:rsidR="002B38C8">
              <w:rPr>
                <w:webHidden/>
              </w:rPr>
            </w:r>
            <w:r w:rsidR="002B38C8">
              <w:rPr>
                <w:webHidden/>
              </w:rPr>
              <w:fldChar w:fldCharType="separate"/>
            </w:r>
            <w:r w:rsidR="008F66EE">
              <w:rPr>
                <w:webHidden/>
              </w:rPr>
              <w:t>9</w:t>
            </w:r>
            <w:r w:rsidR="002B38C8">
              <w:rPr>
                <w:webHidden/>
              </w:rPr>
              <w:fldChar w:fldCharType="end"/>
            </w:r>
          </w:hyperlink>
        </w:p>
        <w:p w14:paraId="1DBB3DFB" w14:textId="77777777" w:rsidR="00433EE8" w:rsidRDefault="008B31D5">
          <w:pPr>
            <w:pStyle w:val="Verzeichnis2"/>
            <w:tabs>
              <w:tab w:val="left" w:pos="880"/>
              <w:tab w:val="right" w:leader="dot" w:pos="9062"/>
            </w:tabs>
            <w:rPr>
              <w:noProof/>
            </w:rPr>
          </w:pPr>
          <w:hyperlink w:anchor="_Toc305928096" w:history="1">
            <w:r w:rsidR="00433EE8" w:rsidRPr="00312BB7">
              <w:rPr>
                <w:rStyle w:val="Link"/>
                <w:noProof/>
              </w:rPr>
              <w:t>3.1.</w:t>
            </w:r>
            <w:r w:rsidR="00433EE8">
              <w:rPr>
                <w:noProof/>
              </w:rPr>
              <w:tab/>
            </w:r>
            <w:r w:rsidR="00433EE8" w:rsidRPr="00312BB7">
              <w:rPr>
                <w:rStyle w:val="Link"/>
                <w:noProof/>
              </w:rPr>
              <w:t>Use Cases</w:t>
            </w:r>
            <w:r w:rsidR="00433EE8">
              <w:rPr>
                <w:noProof/>
                <w:webHidden/>
              </w:rPr>
              <w:tab/>
            </w:r>
            <w:r w:rsidR="002B38C8">
              <w:rPr>
                <w:noProof/>
                <w:webHidden/>
              </w:rPr>
              <w:fldChar w:fldCharType="begin"/>
            </w:r>
            <w:r w:rsidR="00433EE8">
              <w:rPr>
                <w:noProof/>
                <w:webHidden/>
              </w:rPr>
              <w:instrText xml:space="preserve"> PAGEREF _Toc305928096 \h </w:instrText>
            </w:r>
            <w:r w:rsidR="002B38C8">
              <w:rPr>
                <w:noProof/>
                <w:webHidden/>
              </w:rPr>
            </w:r>
            <w:r w:rsidR="002B38C8">
              <w:rPr>
                <w:noProof/>
                <w:webHidden/>
              </w:rPr>
              <w:fldChar w:fldCharType="separate"/>
            </w:r>
            <w:r w:rsidR="008F66EE">
              <w:rPr>
                <w:noProof/>
                <w:webHidden/>
              </w:rPr>
              <w:t>9</w:t>
            </w:r>
            <w:r w:rsidR="002B38C8">
              <w:rPr>
                <w:noProof/>
                <w:webHidden/>
              </w:rPr>
              <w:fldChar w:fldCharType="end"/>
            </w:r>
          </w:hyperlink>
        </w:p>
        <w:p w14:paraId="33459875" w14:textId="77777777" w:rsidR="00433EE8" w:rsidRDefault="008B31D5">
          <w:pPr>
            <w:pStyle w:val="Verzeichnis3"/>
            <w:tabs>
              <w:tab w:val="left" w:pos="1320"/>
              <w:tab w:val="right" w:leader="dot" w:pos="9062"/>
            </w:tabs>
            <w:rPr>
              <w:noProof/>
            </w:rPr>
          </w:pPr>
          <w:hyperlink w:anchor="_Toc305928097" w:history="1">
            <w:r w:rsidR="00433EE8" w:rsidRPr="00312BB7">
              <w:rPr>
                <w:rStyle w:val="Link"/>
                <w:noProof/>
              </w:rPr>
              <w:t>3.1.1.</w:t>
            </w:r>
            <w:r w:rsidR="00433EE8">
              <w:rPr>
                <w:noProof/>
              </w:rPr>
              <w:tab/>
            </w:r>
            <w:r w:rsidR="00433EE8" w:rsidRPr="00312BB7">
              <w:rPr>
                <w:rStyle w:val="Link"/>
                <w:noProof/>
              </w:rPr>
              <w:t>/LUC10/ Send Multicast</w:t>
            </w:r>
            <w:r w:rsidR="00433EE8">
              <w:rPr>
                <w:noProof/>
                <w:webHidden/>
              </w:rPr>
              <w:tab/>
            </w:r>
            <w:r w:rsidR="002B38C8">
              <w:rPr>
                <w:noProof/>
                <w:webHidden/>
              </w:rPr>
              <w:fldChar w:fldCharType="begin"/>
            </w:r>
            <w:r w:rsidR="00433EE8">
              <w:rPr>
                <w:noProof/>
                <w:webHidden/>
              </w:rPr>
              <w:instrText xml:space="preserve"> PAGEREF _Toc305928097 \h </w:instrText>
            </w:r>
            <w:r w:rsidR="002B38C8">
              <w:rPr>
                <w:noProof/>
                <w:webHidden/>
              </w:rPr>
            </w:r>
            <w:r w:rsidR="002B38C8">
              <w:rPr>
                <w:noProof/>
                <w:webHidden/>
              </w:rPr>
              <w:fldChar w:fldCharType="separate"/>
            </w:r>
            <w:r w:rsidR="008F66EE">
              <w:rPr>
                <w:noProof/>
                <w:webHidden/>
              </w:rPr>
              <w:t>9</w:t>
            </w:r>
            <w:r w:rsidR="002B38C8">
              <w:rPr>
                <w:noProof/>
                <w:webHidden/>
              </w:rPr>
              <w:fldChar w:fldCharType="end"/>
            </w:r>
          </w:hyperlink>
        </w:p>
        <w:p w14:paraId="0FF684EB" w14:textId="77777777" w:rsidR="00433EE8" w:rsidRDefault="008B31D5">
          <w:pPr>
            <w:pStyle w:val="Verzeichnis3"/>
            <w:tabs>
              <w:tab w:val="left" w:pos="1320"/>
              <w:tab w:val="right" w:leader="dot" w:pos="9062"/>
            </w:tabs>
            <w:rPr>
              <w:noProof/>
            </w:rPr>
          </w:pPr>
          <w:hyperlink w:anchor="_Toc305928098" w:history="1">
            <w:r w:rsidR="00433EE8" w:rsidRPr="00312BB7">
              <w:rPr>
                <w:rStyle w:val="Link"/>
                <w:noProof/>
              </w:rPr>
              <w:t>3.1.2.</w:t>
            </w:r>
            <w:r w:rsidR="00433EE8">
              <w:rPr>
                <w:noProof/>
              </w:rPr>
              <w:tab/>
            </w:r>
            <w:r w:rsidR="00433EE8" w:rsidRPr="00312BB7">
              <w:rPr>
                <w:rStyle w:val="Link"/>
                <w:noProof/>
              </w:rPr>
              <w:t>/LUC20/ Receive Multicast</w:t>
            </w:r>
            <w:r w:rsidR="00433EE8">
              <w:rPr>
                <w:noProof/>
                <w:webHidden/>
              </w:rPr>
              <w:tab/>
            </w:r>
            <w:r w:rsidR="002B38C8">
              <w:rPr>
                <w:noProof/>
                <w:webHidden/>
              </w:rPr>
              <w:fldChar w:fldCharType="begin"/>
            </w:r>
            <w:r w:rsidR="00433EE8">
              <w:rPr>
                <w:noProof/>
                <w:webHidden/>
              </w:rPr>
              <w:instrText xml:space="preserve"> PAGEREF _Toc305928098 \h </w:instrText>
            </w:r>
            <w:r w:rsidR="002B38C8">
              <w:rPr>
                <w:noProof/>
                <w:webHidden/>
              </w:rPr>
            </w:r>
            <w:r w:rsidR="002B38C8">
              <w:rPr>
                <w:noProof/>
                <w:webHidden/>
              </w:rPr>
              <w:fldChar w:fldCharType="separate"/>
            </w:r>
            <w:r w:rsidR="008F66EE">
              <w:rPr>
                <w:noProof/>
                <w:webHidden/>
              </w:rPr>
              <w:t>9</w:t>
            </w:r>
            <w:r w:rsidR="002B38C8">
              <w:rPr>
                <w:noProof/>
                <w:webHidden/>
              </w:rPr>
              <w:fldChar w:fldCharType="end"/>
            </w:r>
          </w:hyperlink>
        </w:p>
        <w:p w14:paraId="7F55D8A0" w14:textId="77777777" w:rsidR="00433EE8" w:rsidRDefault="008B31D5">
          <w:pPr>
            <w:pStyle w:val="Verzeichnis3"/>
            <w:tabs>
              <w:tab w:val="left" w:pos="1320"/>
              <w:tab w:val="right" w:leader="dot" w:pos="9062"/>
            </w:tabs>
            <w:rPr>
              <w:noProof/>
            </w:rPr>
          </w:pPr>
          <w:hyperlink w:anchor="_Toc305928099" w:history="1">
            <w:r w:rsidR="00433EE8" w:rsidRPr="00312BB7">
              <w:rPr>
                <w:rStyle w:val="Link"/>
                <w:noProof/>
              </w:rPr>
              <w:t>3.1.3.</w:t>
            </w:r>
            <w:r w:rsidR="00433EE8">
              <w:rPr>
                <w:noProof/>
              </w:rPr>
              <w:tab/>
            </w:r>
            <w:r w:rsidR="00433EE8" w:rsidRPr="00312BB7">
              <w:rPr>
                <w:rStyle w:val="Link"/>
                <w:noProof/>
              </w:rPr>
              <w:t>/LUC30/ Analyse Multicast</w:t>
            </w:r>
            <w:r w:rsidR="00433EE8">
              <w:rPr>
                <w:noProof/>
                <w:webHidden/>
              </w:rPr>
              <w:tab/>
            </w:r>
            <w:r w:rsidR="002B38C8">
              <w:rPr>
                <w:noProof/>
                <w:webHidden/>
              </w:rPr>
              <w:fldChar w:fldCharType="begin"/>
            </w:r>
            <w:r w:rsidR="00433EE8">
              <w:rPr>
                <w:noProof/>
                <w:webHidden/>
              </w:rPr>
              <w:instrText xml:space="preserve"> PAGEREF _Toc305928099 \h </w:instrText>
            </w:r>
            <w:r w:rsidR="002B38C8">
              <w:rPr>
                <w:noProof/>
                <w:webHidden/>
              </w:rPr>
            </w:r>
            <w:r w:rsidR="002B38C8">
              <w:rPr>
                <w:noProof/>
                <w:webHidden/>
              </w:rPr>
              <w:fldChar w:fldCharType="separate"/>
            </w:r>
            <w:r w:rsidR="008F66EE">
              <w:rPr>
                <w:noProof/>
                <w:webHidden/>
              </w:rPr>
              <w:t>9</w:t>
            </w:r>
            <w:r w:rsidR="002B38C8">
              <w:rPr>
                <w:noProof/>
                <w:webHidden/>
              </w:rPr>
              <w:fldChar w:fldCharType="end"/>
            </w:r>
          </w:hyperlink>
        </w:p>
        <w:p w14:paraId="1B64673E" w14:textId="77777777" w:rsidR="00433EE8" w:rsidRDefault="008B31D5">
          <w:pPr>
            <w:pStyle w:val="Verzeichnis3"/>
            <w:tabs>
              <w:tab w:val="left" w:pos="1320"/>
              <w:tab w:val="right" w:leader="dot" w:pos="9062"/>
            </w:tabs>
            <w:rPr>
              <w:noProof/>
            </w:rPr>
          </w:pPr>
          <w:hyperlink w:anchor="_Toc305928100" w:history="1">
            <w:r w:rsidR="00433EE8" w:rsidRPr="00312BB7">
              <w:rPr>
                <w:rStyle w:val="Link"/>
                <w:noProof/>
              </w:rPr>
              <w:t>3.1.4.</w:t>
            </w:r>
            <w:r w:rsidR="00433EE8">
              <w:rPr>
                <w:noProof/>
              </w:rPr>
              <w:tab/>
            </w:r>
            <w:r w:rsidR="00433EE8" w:rsidRPr="00312BB7">
              <w:rPr>
                <w:rStyle w:val="Link"/>
                <w:noProof/>
              </w:rPr>
              <w:t>/LUC40/ Configure Settings</w:t>
            </w:r>
            <w:r w:rsidR="00433EE8">
              <w:rPr>
                <w:noProof/>
                <w:webHidden/>
              </w:rPr>
              <w:tab/>
            </w:r>
            <w:r w:rsidR="002B38C8">
              <w:rPr>
                <w:noProof/>
                <w:webHidden/>
              </w:rPr>
              <w:fldChar w:fldCharType="begin"/>
            </w:r>
            <w:r w:rsidR="00433EE8">
              <w:rPr>
                <w:noProof/>
                <w:webHidden/>
              </w:rPr>
              <w:instrText xml:space="preserve"> PAGEREF _Toc305928100 \h </w:instrText>
            </w:r>
            <w:r w:rsidR="002B38C8">
              <w:rPr>
                <w:noProof/>
                <w:webHidden/>
              </w:rPr>
            </w:r>
            <w:r w:rsidR="002B38C8">
              <w:rPr>
                <w:noProof/>
                <w:webHidden/>
              </w:rPr>
              <w:fldChar w:fldCharType="separate"/>
            </w:r>
            <w:r w:rsidR="008F66EE">
              <w:rPr>
                <w:noProof/>
                <w:webHidden/>
              </w:rPr>
              <w:t>9</w:t>
            </w:r>
            <w:r w:rsidR="002B38C8">
              <w:rPr>
                <w:noProof/>
                <w:webHidden/>
              </w:rPr>
              <w:fldChar w:fldCharType="end"/>
            </w:r>
          </w:hyperlink>
        </w:p>
        <w:p w14:paraId="75D96566" w14:textId="77777777" w:rsidR="00433EE8" w:rsidRDefault="008B31D5">
          <w:pPr>
            <w:pStyle w:val="Verzeichnis3"/>
            <w:tabs>
              <w:tab w:val="left" w:pos="1320"/>
              <w:tab w:val="right" w:leader="dot" w:pos="9062"/>
            </w:tabs>
            <w:rPr>
              <w:noProof/>
            </w:rPr>
          </w:pPr>
          <w:hyperlink w:anchor="_Toc305928101" w:history="1">
            <w:r w:rsidR="00433EE8" w:rsidRPr="00312BB7">
              <w:rPr>
                <w:rStyle w:val="Link"/>
                <w:noProof/>
              </w:rPr>
              <w:t>3.1.5.</w:t>
            </w:r>
            <w:r w:rsidR="00433EE8">
              <w:rPr>
                <w:noProof/>
              </w:rPr>
              <w:tab/>
            </w:r>
            <w:r w:rsidR="00433EE8" w:rsidRPr="00312BB7">
              <w:rPr>
                <w:rStyle w:val="Link"/>
                <w:noProof/>
              </w:rPr>
              <w:t>/LUC41/ Save Configuration File</w:t>
            </w:r>
            <w:r w:rsidR="00433EE8">
              <w:rPr>
                <w:noProof/>
                <w:webHidden/>
              </w:rPr>
              <w:tab/>
            </w:r>
            <w:r w:rsidR="002B38C8">
              <w:rPr>
                <w:noProof/>
                <w:webHidden/>
              </w:rPr>
              <w:fldChar w:fldCharType="begin"/>
            </w:r>
            <w:r w:rsidR="00433EE8">
              <w:rPr>
                <w:noProof/>
                <w:webHidden/>
              </w:rPr>
              <w:instrText xml:space="preserve"> PAGEREF _Toc305928101 \h </w:instrText>
            </w:r>
            <w:r w:rsidR="002B38C8">
              <w:rPr>
                <w:noProof/>
                <w:webHidden/>
              </w:rPr>
            </w:r>
            <w:r w:rsidR="002B38C8">
              <w:rPr>
                <w:noProof/>
                <w:webHidden/>
              </w:rPr>
              <w:fldChar w:fldCharType="separate"/>
            </w:r>
            <w:r w:rsidR="008F66EE">
              <w:rPr>
                <w:noProof/>
                <w:webHidden/>
              </w:rPr>
              <w:t>10</w:t>
            </w:r>
            <w:r w:rsidR="002B38C8">
              <w:rPr>
                <w:noProof/>
                <w:webHidden/>
              </w:rPr>
              <w:fldChar w:fldCharType="end"/>
            </w:r>
          </w:hyperlink>
        </w:p>
        <w:p w14:paraId="3013FCE1" w14:textId="77777777" w:rsidR="00433EE8" w:rsidRDefault="008B31D5">
          <w:pPr>
            <w:pStyle w:val="Verzeichnis3"/>
            <w:tabs>
              <w:tab w:val="left" w:pos="1320"/>
              <w:tab w:val="right" w:leader="dot" w:pos="9062"/>
            </w:tabs>
            <w:rPr>
              <w:noProof/>
            </w:rPr>
          </w:pPr>
          <w:hyperlink w:anchor="_Toc305928102" w:history="1">
            <w:r w:rsidR="00433EE8" w:rsidRPr="00312BB7">
              <w:rPr>
                <w:rStyle w:val="Link"/>
                <w:noProof/>
              </w:rPr>
              <w:t>3.1.6.</w:t>
            </w:r>
            <w:r w:rsidR="00433EE8">
              <w:rPr>
                <w:noProof/>
              </w:rPr>
              <w:tab/>
            </w:r>
            <w:r w:rsidR="00433EE8" w:rsidRPr="00312BB7">
              <w:rPr>
                <w:rStyle w:val="Link"/>
                <w:noProof/>
              </w:rPr>
              <w:t>/LUC42/ Load Configuration File</w:t>
            </w:r>
            <w:r w:rsidR="00433EE8">
              <w:rPr>
                <w:noProof/>
                <w:webHidden/>
              </w:rPr>
              <w:tab/>
            </w:r>
            <w:r w:rsidR="002B38C8">
              <w:rPr>
                <w:noProof/>
                <w:webHidden/>
              </w:rPr>
              <w:fldChar w:fldCharType="begin"/>
            </w:r>
            <w:r w:rsidR="00433EE8">
              <w:rPr>
                <w:noProof/>
                <w:webHidden/>
              </w:rPr>
              <w:instrText xml:space="preserve"> PAGEREF _Toc305928102 \h </w:instrText>
            </w:r>
            <w:r w:rsidR="002B38C8">
              <w:rPr>
                <w:noProof/>
                <w:webHidden/>
              </w:rPr>
            </w:r>
            <w:r w:rsidR="002B38C8">
              <w:rPr>
                <w:noProof/>
                <w:webHidden/>
              </w:rPr>
              <w:fldChar w:fldCharType="separate"/>
            </w:r>
            <w:r w:rsidR="008F66EE">
              <w:rPr>
                <w:noProof/>
                <w:webHidden/>
              </w:rPr>
              <w:t>10</w:t>
            </w:r>
            <w:r w:rsidR="002B38C8">
              <w:rPr>
                <w:noProof/>
                <w:webHidden/>
              </w:rPr>
              <w:fldChar w:fldCharType="end"/>
            </w:r>
          </w:hyperlink>
        </w:p>
        <w:p w14:paraId="09D92347" w14:textId="77777777" w:rsidR="00433EE8" w:rsidRDefault="008B31D5">
          <w:pPr>
            <w:pStyle w:val="Verzeichnis3"/>
            <w:tabs>
              <w:tab w:val="left" w:pos="1320"/>
              <w:tab w:val="right" w:leader="dot" w:pos="9062"/>
            </w:tabs>
            <w:rPr>
              <w:noProof/>
            </w:rPr>
          </w:pPr>
          <w:hyperlink w:anchor="_Toc305928103" w:history="1">
            <w:r w:rsidR="00433EE8" w:rsidRPr="00312BB7">
              <w:rPr>
                <w:rStyle w:val="Link"/>
                <w:noProof/>
                <w:lang w:val="en-US"/>
              </w:rPr>
              <w:t>3.1.7.</w:t>
            </w:r>
            <w:r w:rsidR="00433EE8">
              <w:rPr>
                <w:noProof/>
              </w:rPr>
              <w:tab/>
            </w:r>
            <w:r w:rsidR="00433EE8" w:rsidRPr="00312BB7">
              <w:rPr>
                <w:rStyle w:val="Link"/>
                <w:noProof/>
                <w:lang w:val="en-US"/>
              </w:rPr>
              <w:t>/LUC43/ Set/Delete Multicast Group Membership</w:t>
            </w:r>
            <w:r w:rsidR="00433EE8">
              <w:rPr>
                <w:noProof/>
                <w:webHidden/>
              </w:rPr>
              <w:tab/>
            </w:r>
            <w:r w:rsidR="002B38C8">
              <w:rPr>
                <w:noProof/>
                <w:webHidden/>
              </w:rPr>
              <w:fldChar w:fldCharType="begin"/>
            </w:r>
            <w:r w:rsidR="00433EE8">
              <w:rPr>
                <w:noProof/>
                <w:webHidden/>
              </w:rPr>
              <w:instrText xml:space="preserve"> PAGEREF _Toc305928103 \h </w:instrText>
            </w:r>
            <w:r w:rsidR="002B38C8">
              <w:rPr>
                <w:noProof/>
                <w:webHidden/>
              </w:rPr>
            </w:r>
            <w:r w:rsidR="002B38C8">
              <w:rPr>
                <w:noProof/>
                <w:webHidden/>
              </w:rPr>
              <w:fldChar w:fldCharType="separate"/>
            </w:r>
            <w:r w:rsidR="008F66EE">
              <w:rPr>
                <w:noProof/>
                <w:webHidden/>
              </w:rPr>
              <w:t>10</w:t>
            </w:r>
            <w:r w:rsidR="002B38C8">
              <w:rPr>
                <w:noProof/>
                <w:webHidden/>
              </w:rPr>
              <w:fldChar w:fldCharType="end"/>
            </w:r>
          </w:hyperlink>
        </w:p>
        <w:p w14:paraId="6A2AFE9B" w14:textId="77777777" w:rsidR="00433EE8" w:rsidRDefault="008B31D5">
          <w:pPr>
            <w:pStyle w:val="Verzeichnis3"/>
            <w:tabs>
              <w:tab w:val="left" w:pos="1320"/>
              <w:tab w:val="right" w:leader="dot" w:pos="9062"/>
            </w:tabs>
            <w:rPr>
              <w:noProof/>
            </w:rPr>
          </w:pPr>
          <w:hyperlink w:anchor="_Toc305928104" w:history="1">
            <w:r w:rsidR="00433EE8" w:rsidRPr="00312BB7">
              <w:rPr>
                <w:rStyle w:val="Link"/>
                <w:noProof/>
                <w:lang w:val="en-US"/>
              </w:rPr>
              <w:t>3.1.8.</w:t>
            </w:r>
            <w:r w:rsidR="00433EE8">
              <w:rPr>
                <w:noProof/>
              </w:rPr>
              <w:tab/>
            </w:r>
            <w:r w:rsidR="00433EE8" w:rsidRPr="00312BB7">
              <w:rPr>
                <w:rStyle w:val="Link"/>
                <w:noProof/>
                <w:lang w:val="en-US"/>
              </w:rPr>
              <w:t>/LUC44/ Activate/Deactivate Multicast Group</w:t>
            </w:r>
            <w:r w:rsidR="00433EE8">
              <w:rPr>
                <w:noProof/>
                <w:webHidden/>
              </w:rPr>
              <w:tab/>
            </w:r>
            <w:r w:rsidR="002B38C8">
              <w:rPr>
                <w:noProof/>
                <w:webHidden/>
              </w:rPr>
              <w:fldChar w:fldCharType="begin"/>
            </w:r>
            <w:r w:rsidR="00433EE8">
              <w:rPr>
                <w:noProof/>
                <w:webHidden/>
              </w:rPr>
              <w:instrText xml:space="preserve"> PAGEREF _Toc305928104 \h </w:instrText>
            </w:r>
            <w:r w:rsidR="002B38C8">
              <w:rPr>
                <w:noProof/>
                <w:webHidden/>
              </w:rPr>
            </w:r>
            <w:r w:rsidR="002B38C8">
              <w:rPr>
                <w:noProof/>
                <w:webHidden/>
              </w:rPr>
              <w:fldChar w:fldCharType="separate"/>
            </w:r>
            <w:r w:rsidR="008F66EE">
              <w:rPr>
                <w:noProof/>
                <w:webHidden/>
              </w:rPr>
              <w:t>10</w:t>
            </w:r>
            <w:r w:rsidR="002B38C8">
              <w:rPr>
                <w:noProof/>
                <w:webHidden/>
              </w:rPr>
              <w:fldChar w:fldCharType="end"/>
            </w:r>
          </w:hyperlink>
        </w:p>
        <w:p w14:paraId="0E7679C5" w14:textId="77777777" w:rsidR="00433EE8" w:rsidRDefault="008B31D5">
          <w:pPr>
            <w:pStyle w:val="Verzeichnis3"/>
            <w:tabs>
              <w:tab w:val="left" w:pos="1320"/>
              <w:tab w:val="right" w:leader="dot" w:pos="9062"/>
            </w:tabs>
            <w:rPr>
              <w:noProof/>
            </w:rPr>
          </w:pPr>
          <w:hyperlink w:anchor="_Toc305928105" w:history="1">
            <w:r w:rsidR="00433EE8" w:rsidRPr="00312BB7">
              <w:rPr>
                <w:rStyle w:val="Link"/>
                <w:noProof/>
              </w:rPr>
              <w:t>3.1.9.</w:t>
            </w:r>
            <w:r w:rsidR="00433EE8">
              <w:rPr>
                <w:noProof/>
              </w:rPr>
              <w:tab/>
            </w:r>
            <w:r w:rsidR="00433EE8" w:rsidRPr="00312BB7">
              <w:rPr>
                <w:rStyle w:val="Link"/>
                <w:noProof/>
              </w:rPr>
              <w:t>/LUC45/ Configure Server Settings</w:t>
            </w:r>
            <w:r w:rsidR="00433EE8">
              <w:rPr>
                <w:noProof/>
                <w:webHidden/>
              </w:rPr>
              <w:tab/>
            </w:r>
            <w:r w:rsidR="002B38C8">
              <w:rPr>
                <w:noProof/>
                <w:webHidden/>
              </w:rPr>
              <w:fldChar w:fldCharType="begin"/>
            </w:r>
            <w:r w:rsidR="00433EE8">
              <w:rPr>
                <w:noProof/>
                <w:webHidden/>
              </w:rPr>
              <w:instrText xml:space="preserve"> PAGEREF _Toc305928105 \h </w:instrText>
            </w:r>
            <w:r w:rsidR="002B38C8">
              <w:rPr>
                <w:noProof/>
                <w:webHidden/>
              </w:rPr>
            </w:r>
            <w:r w:rsidR="002B38C8">
              <w:rPr>
                <w:noProof/>
                <w:webHidden/>
              </w:rPr>
              <w:fldChar w:fldCharType="separate"/>
            </w:r>
            <w:r w:rsidR="008F66EE">
              <w:rPr>
                <w:noProof/>
                <w:webHidden/>
              </w:rPr>
              <w:t>10</w:t>
            </w:r>
            <w:r w:rsidR="002B38C8">
              <w:rPr>
                <w:noProof/>
                <w:webHidden/>
              </w:rPr>
              <w:fldChar w:fldCharType="end"/>
            </w:r>
          </w:hyperlink>
        </w:p>
        <w:p w14:paraId="722A3EE6" w14:textId="77777777" w:rsidR="00433EE8" w:rsidRDefault="008B31D5">
          <w:pPr>
            <w:pStyle w:val="Verzeichnis3"/>
            <w:tabs>
              <w:tab w:val="left" w:pos="1320"/>
              <w:tab w:val="right" w:leader="dot" w:pos="9062"/>
            </w:tabs>
            <w:rPr>
              <w:noProof/>
            </w:rPr>
          </w:pPr>
          <w:hyperlink w:anchor="_Toc305928106" w:history="1">
            <w:r w:rsidR="00433EE8" w:rsidRPr="00312BB7">
              <w:rPr>
                <w:rStyle w:val="Link"/>
                <w:noProof/>
              </w:rPr>
              <w:t>3.1.10.</w:t>
            </w:r>
            <w:r w:rsidR="00433EE8">
              <w:rPr>
                <w:noProof/>
              </w:rPr>
              <w:tab/>
            </w:r>
            <w:r w:rsidR="00433EE8" w:rsidRPr="00312BB7">
              <w:rPr>
                <w:rStyle w:val="Link"/>
                <w:noProof/>
              </w:rPr>
              <w:t>/LUC46/ Configure Language Settings</w:t>
            </w:r>
            <w:r w:rsidR="00433EE8">
              <w:rPr>
                <w:noProof/>
                <w:webHidden/>
              </w:rPr>
              <w:tab/>
            </w:r>
            <w:r w:rsidR="002B38C8">
              <w:rPr>
                <w:noProof/>
                <w:webHidden/>
              </w:rPr>
              <w:fldChar w:fldCharType="begin"/>
            </w:r>
            <w:r w:rsidR="00433EE8">
              <w:rPr>
                <w:noProof/>
                <w:webHidden/>
              </w:rPr>
              <w:instrText xml:space="preserve"> PAGEREF _Toc305928106 \h </w:instrText>
            </w:r>
            <w:r w:rsidR="002B38C8">
              <w:rPr>
                <w:noProof/>
                <w:webHidden/>
              </w:rPr>
            </w:r>
            <w:r w:rsidR="002B38C8">
              <w:rPr>
                <w:noProof/>
                <w:webHidden/>
              </w:rPr>
              <w:fldChar w:fldCharType="separate"/>
            </w:r>
            <w:r w:rsidR="008F66EE">
              <w:rPr>
                <w:noProof/>
                <w:webHidden/>
              </w:rPr>
              <w:t>10</w:t>
            </w:r>
            <w:r w:rsidR="002B38C8">
              <w:rPr>
                <w:noProof/>
                <w:webHidden/>
              </w:rPr>
              <w:fldChar w:fldCharType="end"/>
            </w:r>
          </w:hyperlink>
        </w:p>
        <w:p w14:paraId="59BBF092" w14:textId="77777777" w:rsidR="00433EE8" w:rsidRDefault="008B31D5">
          <w:pPr>
            <w:pStyle w:val="Verzeichnis3"/>
            <w:tabs>
              <w:tab w:val="left" w:pos="1320"/>
              <w:tab w:val="right" w:leader="dot" w:pos="9062"/>
            </w:tabs>
            <w:rPr>
              <w:noProof/>
            </w:rPr>
          </w:pPr>
          <w:hyperlink w:anchor="_Toc305928107" w:history="1">
            <w:r w:rsidR="00433EE8" w:rsidRPr="00312BB7">
              <w:rPr>
                <w:rStyle w:val="Link"/>
                <w:noProof/>
              </w:rPr>
              <w:t>3.1.11.</w:t>
            </w:r>
            <w:r w:rsidR="00433EE8">
              <w:rPr>
                <w:noProof/>
              </w:rPr>
              <w:tab/>
            </w:r>
            <w:r w:rsidR="00433EE8" w:rsidRPr="00312BB7">
              <w:rPr>
                <w:rStyle w:val="Link"/>
                <w:noProof/>
              </w:rPr>
              <w:t>/LUC50/ Multi-Instance-Ability</w:t>
            </w:r>
            <w:r w:rsidR="00433EE8">
              <w:rPr>
                <w:noProof/>
                <w:webHidden/>
              </w:rPr>
              <w:tab/>
            </w:r>
            <w:r w:rsidR="002B38C8">
              <w:rPr>
                <w:noProof/>
                <w:webHidden/>
              </w:rPr>
              <w:fldChar w:fldCharType="begin"/>
            </w:r>
            <w:r w:rsidR="00433EE8">
              <w:rPr>
                <w:noProof/>
                <w:webHidden/>
              </w:rPr>
              <w:instrText xml:space="preserve"> PAGEREF _Toc305928107 \h </w:instrText>
            </w:r>
            <w:r w:rsidR="002B38C8">
              <w:rPr>
                <w:noProof/>
                <w:webHidden/>
              </w:rPr>
            </w:r>
            <w:r w:rsidR="002B38C8">
              <w:rPr>
                <w:noProof/>
                <w:webHidden/>
              </w:rPr>
              <w:fldChar w:fldCharType="separate"/>
            </w:r>
            <w:r w:rsidR="008F66EE">
              <w:rPr>
                <w:noProof/>
                <w:webHidden/>
              </w:rPr>
              <w:t>10</w:t>
            </w:r>
            <w:r w:rsidR="002B38C8">
              <w:rPr>
                <w:noProof/>
                <w:webHidden/>
              </w:rPr>
              <w:fldChar w:fldCharType="end"/>
            </w:r>
          </w:hyperlink>
        </w:p>
        <w:p w14:paraId="1A08E3FD" w14:textId="77777777" w:rsidR="00433EE8" w:rsidRDefault="008B31D5">
          <w:pPr>
            <w:pStyle w:val="Verzeichnis3"/>
            <w:tabs>
              <w:tab w:val="left" w:pos="1320"/>
              <w:tab w:val="right" w:leader="dot" w:pos="9062"/>
            </w:tabs>
            <w:rPr>
              <w:noProof/>
            </w:rPr>
          </w:pPr>
          <w:hyperlink w:anchor="_Toc305928108" w:history="1">
            <w:r w:rsidR="00433EE8" w:rsidRPr="00312BB7">
              <w:rPr>
                <w:rStyle w:val="Link"/>
                <w:noProof/>
              </w:rPr>
              <w:t>3.1.12.</w:t>
            </w:r>
            <w:r w:rsidR="00433EE8">
              <w:rPr>
                <w:noProof/>
              </w:rPr>
              <w:tab/>
            </w:r>
            <w:r w:rsidR="00433EE8" w:rsidRPr="00312BB7">
              <w:rPr>
                <w:rStyle w:val="Link"/>
                <w:noProof/>
              </w:rPr>
              <w:t>/LUC60/ Functional Testing</w:t>
            </w:r>
            <w:r w:rsidR="00433EE8">
              <w:rPr>
                <w:noProof/>
                <w:webHidden/>
              </w:rPr>
              <w:tab/>
            </w:r>
            <w:r w:rsidR="002B38C8">
              <w:rPr>
                <w:noProof/>
                <w:webHidden/>
              </w:rPr>
              <w:fldChar w:fldCharType="begin"/>
            </w:r>
            <w:r w:rsidR="00433EE8">
              <w:rPr>
                <w:noProof/>
                <w:webHidden/>
              </w:rPr>
              <w:instrText xml:space="preserve"> PAGEREF _Toc305928108 \h </w:instrText>
            </w:r>
            <w:r w:rsidR="002B38C8">
              <w:rPr>
                <w:noProof/>
                <w:webHidden/>
              </w:rPr>
            </w:r>
            <w:r w:rsidR="002B38C8">
              <w:rPr>
                <w:noProof/>
                <w:webHidden/>
              </w:rPr>
              <w:fldChar w:fldCharType="separate"/>
            </w:r>
            <w:r w:rsidR="008F66EE">
              <w:rPr>
                <w:noProof/>
                <w:webHidden/>
              </w:rPr>
              <w:t>10</w:t>
            </w:r>
            <w:r w:rsidR="002B38C8">
              <w:rPr>
                <w:noProof/>
                <w:webHidden/>
              </w:rPr>
              <w:fldChar w:fldCharType="end"/>
            </w:r>
          </w:hyperlink>
        </w:p>
        <w:p w14:paraId="621F174E" w14:textId="77777777" w:rsidR="00433EE8" w:rsidRDefault="008B31D5">
          <w:pPr>
            <w:pStyle w:val="Verzeichnis2"/>
            <w:tabs>
              <w:tab w:val="left" w:pos="880"/>
              <w:tab w:val="right" w:leader="dot" w:pos="9062"/>
            </w:tabs>
            <w:rPr>
              <w:noProof/>
            </w:rPr>
          </w:pPr>
          <w:hyperlink w:anchor="_Toc305928109" w:history="1">
            <w:r w:rsidR="00433EE8" w:rsidRPr="00312BB7">
              <w:rPr>
                <w:rStyle w:val="Link"/>
                <w:noProof/>
              </w:rPr>
              <w:t>3.2.</w:t>
            </w:r>
            <w:r w:rsidR="00433EE8">
              <w:rPr>
                <w:noProof/>
              </w:rPr>
              <w:tab/>
            </w:r>
            <w:r w:rsidR="00433EE8" w:rsidRPr="00312BB7">
              <w:rPr>
                <w:rStyle w:val="Link"/>
                <w:noProof/>
              </w:rPr>
              <w:t>Anforderungen</w:t>
            </w:r>
            <w:r w:rsidR="00433EE8">
              <w:rPr>
                <w:noProof/>
                <w:webHidden/>
              </w:rPr>
              <w:tab/>
            </w:r>
            <w:r w:rsidR="002B38C8">
              <w:rPr>
                <w:noProof/>
                <w:webHidden/>
              </w:rPr>
              <w:fldChar w:fldCharType="begin"/>
            </w:r>
            <w:r w:rsidR="00433EE8">
              <w:rPr>
                <w:noProof/>
                <w:webHidden/>
              </w:rPr>
              <w:instrText xml:space="preserve"> PAGEREF _Toc305928109 \h </w:instrText>
            </w:r>
            <w:r w:rsidR="002B38C8">
              <w:rPr>
                <w:noProof/>
                <w:webHidden/>
              </w:rPr>
            </w:r>
            <w:r w:rsidR="002B38C8">
              <w:rPr>
                <w:noProof/>
                <w:webHidden/>
              </w:rPr>
              <w:fldChar w:fldCharType="separate"/>
            </w:r>
            <w:r w:rsidR="008F66EE">
              <w:rPr>
                <w:noProof/>
                <w:webHidden/>
              </w:rPr>
              <w:t>11</w:t>
            </w:r>
            <w:r w:rsidR="002B38C8">
              <w:rPr>
                <w:noProof/>
                <w:webHidden/>
              </w:rPr>
              <w:fldChar w:fldCharType="end"/>
            </w:r>
          </w:hyperlink>
        </w:p>
        <w:p w14:paraId="5DCE0697" w14:textId="77777777" w:rsidR="00433EE8" w:rsidRDefault="008B31D5">
          <w:pPr>
            <w:pStyle w:val="Verzeichnis2"/>
            <w:tabs>
              <w:tab w:val="left" w:pos="880"/>
              <w:tab w:val="right" w:leader="dot" w:pos="9062"/>
            </w:tabs>
            <w:rPr>
              <w:noProof/>
            </w:rPr>
          </w:pPr>
          <w:hyperlink w:anchor="_Toc305928110" w:history="1">
            <w:r w:rsidR="00433EE8" w:rsidRPr="00312BB7">
              <w:rPr>
                <w:rStyle w:val="Link"/>
                <w:noProof/>
              </w:rPr>
              <w:t>3.3.</w:t>
            </w:r>
            <w:r w:rsidR="00433EE8">
              <w:rPr>
                <w:noProof/>
              </w:rPr>
              <w:tab/>
            </w:r>
            <w:r w:rsidR="00433EE8" w:rsidRPr="00312BB7">
              <w:rPr>
                <w:rStyle w:val="Link"/>
                <w:noProof/>
              </w:rPr>
              <w:t>Bekannte Bugs</w:t>
            </w:r>
            <w:r w:rsidR="00433EE8">
              <w:rPr>
                <w:noProof/>
                <w:webHidden/>
              </w:rPr>
              <w:tab/>
            </w:r>
            <w:r w:rsidR="002B38C8">
              <w:rPr>
                <w:noProof/>
                <w:webHidden/>
              </w:rPr>
              <w:fldChar w:fldCharType="begin"/>
            </w:r>
            <w:r w:rsidR="00433EE8">
              <w:rPr>
                <w:noProof/>
                <w:webHidden/>
              </w:rPr>
              <w:instrText xml:space="preserve"> PAGEREF _Toc305928110 \h </w:instrText>
            </w:r>
            <w:r w:rsidR="002B38C8">
              <w:rPr>
                <w:noProof/>
                <w:webHidden/>
              </w:rPr>
            </w:r>
            <w:r w:rsidR="002B38C8">
              <w:rPr>
                <w:noProof/>
                <w:webHidden/>
              </w:rPr>
              <w:fldChar w:fldCharType="separate"/>
            </w:r>
            <w:r w:rsidR="008F66EE">
              <w:rPr>
                <w:noProof/>
                <w:webHidden/>
              </w:rPr>
              <w:t>13</w:t>
            </w:r>
            <w:r w:rsidR="002B38C8">
              <w:rPr>
                <w:noProof/>
                <w:webHidden/>
              </w:rPr>
              <w:fldChar w:fldCharType="end"/>
            </w:r>
          </w:hyperlink>
        </w:p>
        <w:p w14:paraId="43DFC757" w14:textId="77777777" w:rsidR="00433EE8" w:rsidRDefault="008B31D5">
          <w:pPr>
            <w:pStyle w:val="Verzeichnis3"/>
            <w:tabs>
              <w:tab w:val="left" w:pos="1320"/>
              <w:tab w:val="right" w:leader="dot" w:pos="9062"/>
            </w:tabs>
            <w:rPr>
              <w:noProof/>
            </w:rPr>
          </w:pPr>
          <w:hyperlink w:anchor="_Toc305928111" w:history="1">
            <w:r w:rsidR="00433EE8" w:rsidRPr="00312BB7">
              <w:rPr>
                <w:rStyle w:val="Link"/>
                <w:noProof/>
              </w:rPr>
              <w:t>3.3.1.</w:t>
            </w:r>
            <w:r w:rsidR="00433EE8">
              <w:rPr>
                <w:noProof/>
              </w:rPr>
              <w:tab/>
            </w:r>
            <w:r w:rsidR="00433EE8" w:rsidRPr="00312BB7">
              <w:rPr>
                <w:rStyle w:val="Link"/>
                <w:noProof/>
              </w:rPr>
              <w:t>/BUG 10/ Aboutfenster schließen</w:t>
            </w:r>
            <w:r w:rsidR="00433EE8">
              <w:rPr>
                <w:noProof/>
                <w:webHidden/>
              </w:rPr>
              <w:tab/>
            </w:r>
            <w:r w:rsidR="002B38C8">
              <w:rPr>
                <w:noProof/>
                <w:webHidden/>
              </w:rPr>
              <w:fldChar w:fldCharType="begin"/>
            </w:r>
            <w:r w:rsidR="00433EE8">
              <w:rPr>
                <w:noProof/>
                <w:webHidden/>
              </w:rPr>
              <w:instrText xml:space="preserve"> PAGEREF _Toc305928111 \h </w:instrText>
            </w:r>
            <w:r w:rsidR="002B38C8">
              <w:rPr>
                <w:noProof/>
                <w:webHidden/>
              </w:rPr>
            </w:r>
            <w:r w:rsidR="002B38C8">
              <w:rPr>
                <w:noProof/>
                <w:webHidden/>
              </w:rPr>
              <w:fldChar w:fldCharType="separate"/>
            </w:r>
            <w:r w:rsidR="008F66EE">
              <w:rPr>
                <w:noProof/>
                <w:webHidden/>
              </w:rPr>
              <w:t>13</w:t>
            </w:r>
            <w:r w:rsidR="002B38C8">
              <w:rPr>
                <w:noProof/>
                <w:webHidden/>
              </w:rPr>
              <w:fldChar w:fldCharType="end"/>
            </w:r>
          </w:hyperlink>
        </w:p>
        <w:p w14:paraId="7AEF3170" w14:textId="77777777" w:rsidR="00433EE8" w:rsidRDefault="008B31D5">
          <w:pPr>
            <w:pStyle w:val="Verzeichnis3"/>
            <w:tabs>
              <w:tab w:val="left" w:pos="1320"/>
              <w:tab w:val="right" w:leader="dot" w:pos="9062"/>
            </w:tabs>
            <w:rPr>
              <w:noProof/>
            </w:rPr>
          </w:pPr>
          <w:hyperlink w:anchor="_Toc305928112" w:history="1">
            <w:r w:rsidR="00433EE8" w:rsidRPr="00312BB7">
              <w:rPr>
                <w:rStyle w:val="Link"/>
                <w:noProof/>
                <w:lang w:val="en-US"/>
              </w:rPr>
              <w:t>3.3.2.</w:t>
            </w:r>
            <w:r w:rsidR="00433EE8">
              <w:rPr>
                <w:noProof/>
              </w:rPr>
              <w:tab/>
            </w:r>
            <w:r w:rsidR="00433EE8" w:rsidRPr="00312BB7">
              <w:rPr>
                <w:rStyle w:val="Link"/>
                <w:noProof/>
                <w:lang w:val="en-US"/>
              </w:rPr>
              <w:t>/BUG 20/ Active/Inactive Button Fehlfunktion</w:t>
            </w:r>
            <w:r w:rsidR="00433EE8">
              <w:rPr>
                <w:noProof/>
                <w:webHidden/>
              </w:rPr>
              <w:tab/>
            </w:r>
            <w:r w:rsidR="002B38C8">
              <w:rPr>
                <w:noProof/>
                <w:webHidden/>
              </w:rPr>
              <w:fldChar w:fldCharType="begin"/>
            </w:r>
            <w:r w:rsidR="00433EE8">
              <w:rPr>
                <w:noProof/>
                <w:webHidden/>
              </w:rPr>
              <w:instrText xml:space="preserve"> PAGEREF _Toc305928112 \h </w:instrText>
            </w:r>
            <w:r w:rsidR="002B38C8">
              <w:rPr>
                <w:noProof/>
                <w:webHidden/>
              </w:rPr>
            </w:r>
            <w:r w:rsidR="002B38C8">
              <w:rPr>
                <w:noProof/>
                <w:webHidden/>
              </w:rPr>
              <w:fldChar w:fldCharType="separate"/>
            </w:r>
            <w:r w:rsidR="008F66EE">
              <w:rPr>
                <w:noProof/>
                <w:webHidden/>
              </w:rPr>
              <w:t>13</w:t>
            </w:r>
            <w:r w:rsidR="002B38C8">
              <w:rPr>
                <w:noProof/>
                <w:webHidden/>
              </w:rPr>
              <w:fldChar w:fldCharType="end"/>
            </w:r>
          </w:hyperlink>
        </w:p>
        <w:p w14:paraId="454897EA" w14:textId="77777777" w:rsidR="00433EE8" w:rsidRDefault="008B31D5">
          <w:pPr>
            <w:pStyle w:val="Verzeichnis3"/>
            <w:tabs>
              <w:tab w:val="left" w:pos="1320"/>
              <w:tab w:val="right" w:leader="dot" w:pos="9062"/>
            </w:tabs>
            <w:rPr>
              <w:noProof/>
            </w:rPr>
          </w:pPr>
          <w:hyperlink w:anchor="_Toc305928113" w:history="1">
            <w:r w:rsidR="00433EE8" w:rsidRPr="00312BB7">
              <w:rPr>
                <w:rStyle w:val="Link"/>
                <w:noProof/>
              </w:rPr>
              <w:t>3.3.3.</w:t>
            </w:r>
            <w:r w:rsidR="00433EE8">
              <w:rPr>
                <w:noProof/>
              </w:rPr>
              <w:tab/>
            </w:r>
            <w:r w:rsidR="00433EE8" w:rsidRPr="00312BB7">
              <w:rPr>
                <w:rStyle w:val="Link"/>
                <w:noProof/>
              </w:rPr>
              <w:t>/BUG 30/ GUI Option Menu Schrift</w:t>
            </w:r>
            <w:r w:rsidR="00433EE8">
              <w:rPr>
                <w:noProof/>
                <w:webHidden/>
              </w:rPr>
              <w:tab/>
            </w:r>
            <w:r w:rsidR="002B38C8">
              <w:rPr>
                <w:noProof/>
                <w:webHidden/>
              </w:rPr>
              <w:fldChar w:fldCharType="begin"/>
            </w:r>
            <w:r w:rsidR="00433EE8">
              <w:rPr>
                <w:noProof/>
                <w:webHidden/>
              </w:rPr>
              <w:instrText xml:space="preserve"> PAGEREF _Toc305928113 \h </w:instrText>
            </w:r>
            <w:r w:rsidR="002B38C8">
              <w:rPr>
                <w:noProof/>
                <w:webHidden/>
              </w:rPr>
            </w:r>
            <w:r w:rsidR="002B38C8">
              <w:rPr>
                <w:noProof/>
                <w:webHidden/>
              </w:rPr>
              <w:fldChar w:fldCharType="separate"/>
            </w:r>
            <w:r w:rsidR="008F66EE">
              <w:rPr>
                <w:noProof/>
                <w:webHidden/>
              </w:rPr>
              <w:t>13</w:t>
            </w:r>
            <w:r w:rsidR="002B38C8">
              <w:rPr>
                <w:noProof/>
                <w:webHidden/>
              </w:rPr>
              <w:fldChar w:fldCharType="end"/>
            </w:r>
          </w:hyperlink>
        </w:p>
        <w:p w14:paraId="0CF8BA29" w14:textId="77777777" w:rsidR="00433EE8" w:rsidRDefault="008B31D5">
          <w:pPr>
            <w:pStyle w:val="Verzeichnis3"/>
            <w:tabs>
              <w:tab w:val="left" w:pos="1320"/>
              <w:tab w:val="right" w:leader="dot" w:pos="9062"/>
            </w:tabs>
            <w:rPr>
              <w:noProof/>
            </w:rPr>
          </w:pPr>
          <w:hyperlink w:anchor="_Toc305928114" w:history="1">
            <w:r w:rsidR="00433EE8" w:rsidRPr="00312BB7">
              <w:rPr>
                <w:rStyle w:val="Link"/>
                <w:noProof/>
              </w:rPr>
              <w:t>3.3.4.</w:t>
            </w:r>
            <w:r w:rsidR="00433EE8">
              <w:rPr>
                <w:noProof/>
              </w:rPr>
              <w:tab/>
            </w:r>
            <w:r w:rsidR="00433EE8" w:rsidRPr="00312BB7">
              <w:rPr>
                <w:rStyle w:val="Link"/>
                <w:noProof/>
              </w:rPr>
              <w:t>/BUG 40/ Logfile</w:t>
            </w:r>
            <w:r w:rsidR="00433EE8">
              <w:rPr>
                <w:noProof/>
                <w:webHidden/>
              </w:rPr>
              <w:tab/>
            </w:r>
            <w:r w:rsidR="002B38C8">
              <w:rPr>
                <w:noProof/>
                <w:webHidden/>
              </w:rPr>
              <w:fldChar w:fldCharType="begin"/>
            </w:r>
            <w:r w:rsidR="00433EE8">
              <w:rPr>
                <w:noProof/>
                <w:webHidden/>
              </w:rPr>
              <w:instrText xml:space="preserve"> PAGEREF _Toc305928114 \h </w:instrText>
            </w:r>
            <w:r w:rsidR="002B38C8">
              <w:rPr>
                <w:noProof/>
                <w:webHidden/>
              </w:rPr>
            </w:r>
            <w:r w:rsidR="002B38C8">
              <w:rPr>
                <w:noProof/>
                <w:webHidden/>
              </w:rPr>
              <w:fldChar w:fldCharType="separate"/>
            </w:r>
            <w:r w:rsidR="008F66EE">
              <w:rPr>
                <w:noProof/>
                <w:webHidden/>
              </w:rPr>
              <w:t>13</w:t>
            </w:r>
            <w:r w:rsidR="002B38C8">
              <w:rPr>
                <w:noProof/>
                <w:webHidden/>
              </w:rPr>
              <w:fldChar w:fldCharType="end"/>
            </w:r>
          </w:hyperlink>
        </w:p>
        <w:p w14:paraId="3D0A7BAE" w14:textId="77777777" w:rsidR="00433EE8" w:rsidRDefault="008B31D5">
          <w:pPr>
            <w:pStyle w:val="Verzeichnis3"/>
            <w:tabs>
              <w:tab w:val="left" w:pos="1320"/>
              <w:tab w:val="right" w:leader="dot" w:pos="9062"/>
            </w:tabs>
            <w:rPr>
              <w:noProof/>
            </w:rPr>
          </w:pPr>
          <w:hyperlink w:anchor="_Toc305928115" w:history="1">
            <w:r w:rsidR="00433EE8" w:rsidRPr="00312BB7">
              <w:rPr>
                <w:rStyle w:val="Link"/>
                <w:noProof/>
              </w:rPr>
              <w:t>3.3.5.</w:t>
            </w:r>
            <w:r w:rsidR="00433EE8">
              <w:rPr>
                <w:noProof/>
              </w:rPr>
              <w:tab/>
            </w:r>
            <w:r w:rsidR="00433EE8" w:rsidRPr="00312BB7">
              <w:rPr>
                <w:rStyle w:val="Link"/>
                <w:noProof/>
              </w:rPr>
              <w:t>/BUG 50/ Partielles Laden von Konfigurationen</w:t>
            </w:r>
            <w:r w:rsidR="00433EE8">
              <w:rPr>
                <w:noProof/>
                <w:webHidden/>
              </w:rPr>
              <w:tab/>
            </w:r>
            <w:r w:rsidR="002B38C8">
              <w:rPr>
                <w:noProof/>
                <w:webHidden/>
              </w:rPr>
              <w:fldChar w:fldCharType="begin"/>
            </w:r>
            <w:r w:rsidR="00433EE8">
              <w:rPr>
                <w:noProof/>
                <w:webHidden/>
              </w:rPr>
              <w:instrText xml:space="preserve"> PAGEREF _Toc305928115 \h </w:instrText>
            </w:r>
            <w:r w:rsidR="002B38C8">
              <w:rPr>
                <w:noProof/>
                <w:webHidden/>
              </w:rPr>
            </w:r>
            <w:r w:rsidR="002B38C8">
              <w:rPr>
                <w:noProof/>
                <w:webHidden/>
              </w:rPr>
              <w:fldChar w:fldCharType="separate"/>
            </w:r>
            <w:r w:rsidR="008F66EE">
              <w:rPr>
                <w:noProof/>
                <w:webHidden/>
              </w:rPr>
              <w:t>13</w:t>
            </w:r>
            <w:r w:rsidR="002B38C8">
              <w:rPr>
                <w:noProof/>
                <w:webHidden/>
              </w:rPr>
              <w:fldChar w:fldCharType="end"/>
            </w:r>
          </w:hyperlink>
        </w:p>
        <w:p w14:paraId="5637924F" w14:textId="77777777" w:rsidR="00433EE8" w:rsidRDefault="008B31D5">
          <w:pPr>
            <w:pStyle w:val="Verzeichnis1"/>
            <w:rPr>
              <w:sz w:val="22"/>
              <w:szCs w:val="22"/>
            </w:rPr>
          </w:pPr>
          <w:hyperlink w:anchor="_Toc305928116" w:history="1">
            <w:r w:rsidR="00433EE8" w:rsidRPr="00312BB7">
              <w:rPr>
                <w:rStyle w:val="Link"/>
              </w:rPr>
              <w:t>4.</w:t>
            </w:r>
            <w:r w:rsidR="00433EE8">
              <w:rPr>
                <w:sz w:val="22"/>
                <w:szCs w:val="22"/>
              </w:rPr>
              <w:tab/>
            </w:r>
            <w:r w:rsidR="00433EE8" w:rsidRPr="00312BB7">
              <w:rPr>
                <w:rStyle w:val="Link"/>
              </w:rPr>
              <w:t>Produktdaten</w:t>
            </w:r>
            <w:r w:rsidR="00433EE8">
              <w:rPr>
                <w:webHidden/>
              </w:rPr>
              <w:tab/>
            </w:r>
            <w:r w:rsidR="002B38C8">
              <w:rPr>
                <w:webHidden/>
              </w:rPr>
              <w:fldChar w:fldCharType="begin"/>
            </w:r>
            <w:r w:rsidR="00433EE8">
              <w:rPr>
                <w:webHidden/>
              </w:rPr>
              <w:instrText xml:space="preserve"> PAGEREF _Toc305928116 \h </w:instrText>
            </w:r>
            <w:r w:rsidR="002B38C8">
              <w:rPr>
                <w:webHidden/>
              </w:rPr>
            </w:r>
            <w:r w:rsidR="002B38C8">
              <w:rPr>
                <w:webHidden/>
              </w:rPr>
              <w:fldChar w:fldCharType="separate"/>
            </w:r>
            <w:r w:rsidR="008F66EE">
              <w:rPr>
                <w:webHidden/>
              </w:rPr>
              <w:t>14</w:t>
            </w:r>
            <w:r w:rsidR="002B38C8">
              <w:rPr>
                <w:webHidden/>
              </w:rPr>
              <w:fldChar w:fldCharType="end"/>
            </w:r>
          </w:hyperlink>
        </w:p>
        <w:p w14:paraId="2CF4C135" w14:textId="77777777" w:rsidR="00433EE8" w:rsidRDefault="008B31D5">
          <w:pPr>
            <w:pStyle w:val="Verzeichnis2"/>
            <w:tabs>
              <w:tab w:val="left" w:pos="880"/>
              <w:tab w:val="right" w:leader="dot" w:pos="9062"/>
            </w:tabs>
            <w:rPr>
              <w:noProof/>
            </w:rPr>
          </w:pPr>
          <w:hyperlink w:anchor="_Toc305928117" w:history="1">
            <w:r w:rsidR="00433EE8" w:rsidRPr="00312BB7">
              <w:rPr>
                <w:rStyle w:val="Link"/>
                <w:noProof/>
              </w:rPr>
              <w:t>4.1.</w:t>
            </w:r>
            <w:r w:rsidR="00433EE8">
              <w:rPr>
                <w:noProof/>
              </w:rPr>
              <w:tab/>
            </w:r>
            <w:r w:rsidR="00433EE8" w:rsidRPr="00312BB7">
              <w:rPr>
                <w:rStyle w:val="Link"/>
                <w:noProof/>
              </w:rPr>
              <w:t>/LD10/ Das Logfile</w:t>
            </w:r>
            <w:r w:rsidR="00433EE8">
              <w:rPr>
                <w:noProof/>
                <w:webHidden/>
              </w:rPr>
              <w:tab/>
            </w:r>
            <w:r w:rsidR="002B38C8">
              <w:rPr>
                <w:noProof/>
                <w:webHidden/>
              </w:rPr>
              <w:fldChar w:fldCharType="begin"/>
            </w:r>
            <w:r w:rsidR="00433EE8">
              <w:rPr>
                <w:noProof/>
                <w:webHidden/>
              </w:rPr>
              <w:instrText xml:space="preserve"> PAGEREF _Toc305928117 \h </w:instrText>
            </w:r>
            <w:r w:rsidR="002B38C8">
              <w:rPr>
                <w:noProof/>
                <w:webHidden/>
              </w:rPr>
            </w:r>
            <w:r w:rsidR="002B38C8">
              <w:rPr>
                <w:noProof/>
                <w:webHidden/>
              </w:rPr>
              <w:fldChar w:fldCharType="separate"/>
            </w:r>
            <w:r w:rsidR="008F66EE">
              <w:rPr>
                <w:noProof/>
                <w:webHidden/>
              </w:rPr>
              <w:t>14</w:t>
            </w:r>
            <w:r w:rsidR="002B38C8">
              <w:rPr>
                <w:noProof/>
                <w:webHidden/>
              </w:rPr>
              <w:fldChar w:fldCharType="end"/>
            </w:r>
          </w:hyperlink>
        </w:p>
        <w:p w14:paraId="44A4E64B" w14:textId="77777777" w:rsidR="00433EE8" w:rsidRDefault="008B31D5">
          <w:pPr>
            <w:pStyle w:val="Verzeichnis2"/>
            <w:tabs>
              <w:tab w:val="left" w:pos="880"/>
              <w:tab w:val="right" w:leader="dot" w:pos="9062"/>
            </w:tabs>
            <w:rPr>
              <w:noProof/>
            </w:rPr>
          </w:pPr>
          <w:hyperlink w:anchor="_Toc305928118" w:history="1">
            <w:r w:rsidR="00433EE8" w:rsidRPr="00312BB7">
              <w:rPr>
                <w:rStyle w:val="Link"/>
                <w:noProof/>
              </w:rPr>
              <w:t>4.2.</w:t>
            </w:r>
            <w:r w:rsidR="00433EE8">
              <w:rPr>
                <w:noProof/>
              </w:rPr>
              <w:tab/>
            </w:r>
            <w:r w:rsidR="00433EE8" w:rsidRPr="00312BB7">
              <w:rPr>
                <w:rStyle w:val="Link"/>
                <w:noProof/>
              </w:rPr>
              <w:t>/LD20/ Das Programm-Configurationsfile</w:t>
            </w:r>
            <w:r w:rsidR="00433EE8">
              <w:rPr>
                <w:noProof/>
                <w:webHidden/>
              </w:rPr>
              <w:tab/>
            </w:r>
            <w:r w:rsidR="002B38C8">
              <w:rPr>
                <w:noProof/>
                <w:webHidden/>
              </w:rPr>
              <w:fldChar w:fldCharType="begin"/>
            </w:r>
            <w:r w:rsidR="00433EE8">
              <w:rPr>
                <w:noProof/>
                <w:webHidden/>
              </w:rPr>
              <w:instrText xml:space="preserve"> PAGEREF _Toc305928118 \h </w:instrText>
            </w:r>
            <w:r w:rsidR="002B38C8">
              <w:rPr>
                <w:noProof/>
                <w:webHidden/>
              </w:rPr>
            </w:r>
            <w:r w:rsidR="002B38C8">
              <w:rPr>
                <w:noProof/>
                <w:webHidden/>
              </w:rPr>
              <w:fldChar w:fldCharType="separate"/>
            </w:r>
            <w:r w:rsidR="008F66EE">
              <w:rPr>
                <w:noProof/>
                <w:webHidden/>
              </w:rPr>
              <w:t>14</w:t>
            </w:r>
            <w:r w:rsidR="002B38C8">
              <w:rPr>
                <w:noProof/>
                <w:webHidden/>
              </w:rPr>
              <w:fldChar w:fldCharType="end"/>
            </w:r>
          </w:hyperlink>
        </w:p>
        <w:p w14:paraId="0523B580" w14:textId="77777777" w:rsidR="00433EE8" w:rsidRDefault="008B31D5">
          <w:pPr>
            <w:pStyle w:val="Verzeichnis2"/>
            <w:tabs>
              <w:tab w:val="left" w:pos="880"/>
              <w:tab w:val="right" w:leader="dot" w:pos="9062"/>
            </w:tabs>
            <w:rPr>
              <w:noProof/>
            </w:rPr>
          </w:pPr>
          <w:hyperlink w:anchor="_Toc305928119" w:history="1">
            <w:r w:rsidR="00433EE8" w:rsidRPr="00312BB7">
              <w:rPr>
                <w:rStyle w:val="Link"/>
                <w:noProof/>
                <w:lang w:val="en-US"/>
              </w:rPr>
              <w:t>4.3.</w:t>
            </w:r>
            <w:r w:rsidR="00433EE8">
              <w:rPr>
                <w:noProof/>
              </w:rPr>
              <w:tab/>
            </w:r>
            <w:r w:rsidR="00433EE8" w:rsidRPr="00312BB7">
              <w:rPr>
                <w:rStyle w:val="Link"/>
                <w:noProof/>
                <w:lang w:val="en-US"/>
              </w:rPr>
              <w:t>/LD30/ Das Predefined-Value-Configurationfile</w:t>
            </w:r>
            <w:r w:rsidR="00433EE8">
              <w:rPr>
                <w:noProof/>
                <w:webHidden/>
              </w:rPr>
              <w:tab/>
            </w:r>
            <w:r w:rsidR="002B38C8">
              <w:rPr>
                <w:noProof/>
                <w:webHidden/>
              </w:rPr>
              <w:fldChar w:fldCharType="begin"/>
            </w:r>
            <w:r w:rsidR="00433EE8">
              <w:rPr>
                <w:noProof/>
                <w:webHidden/>
              </w:rPr>
              <w:instrText xml:space="preserve"> PAGEREF _Toc305928119 \h </w:instrText>
            </w:r>
            <w:r w:rsidR="002B38C8">
              <w:rPr>
                <w:noProof/>
                <w:webHidden/>
              </w:rPr>
            </w:r>
            <w:r w:rsidR="002B38C8">
              <w:rPr>
                <w:noProof/>
                <w:webHidden/>
              </w:rPr>
              <w:fldChar w:fldCharType="separate"/>
            </w:r>
            <w:r w:rsidR="008F66EE">
              <w:rPr>
                <w:noProof/>
                <w:webHidden/>
              </w:rPr>
              <w:t>14</w:t>
            </w:r>
            <w:r w:rsidR="002B38C8">
              <w:rPr>
                <w:noProof/>
                <w:webHidden/>
              </w:rPr>
              <w:fldChar w:fldCharType="end"/>
            </w:r>
          </w:hyperlink>
        </w:p>
        <w:p w14:paraId="45F69257" w14:textId="77777777" w:rsidR="00433EE8" w:rsidRDefault="008B31D5">
          <w:pPr>
            <w:pStyle w:val="Verzeichnis3"/>
            <w:tabs>
              <w:tab w:val="left" w:pos="1320"/>
              <w:tab w:val="right" w:leader="dot" w:pos="9062"/>
            </w:tabs>
            <w:rPr>
              <w:noProof/>
            </w:rPr>
          </w:pPr>
          <w:hyperlink w:anchor="_Toc305928120" w:history="1">
            <w:r w:rsidR="00433EE8" w:rsidRPr="00312BB7">
              <w:rPr>
                <w:rStyle w:val="Link"/>
                <w:noProof/>
              </w:rPr>
              <w:t>4.3.1.</w:t>
            </w:r>
            <w:r w:rsidR="00433EE8">
              <w:rPr>
                <w:noProof/>
              </w:rPr>
              <w:tab/>
            </w:r>
            <w:r w:rsidR="00433EE8" w:rsidRPr="00312BB7">
              <w:rPr>
                <w:rStyle w:val="Link"/>
                <w:noProof/>
              </w:rPr>
              <w:t>/LD31/ Multicastor.xml</w:t>
            </w:r>
            <w:r w:rsidR="00433EE8">
              <w:rPr>
                <w:noProof/>
                <w:webHidden/>
              </w:rPr>
              <w:tab/>
            </w:r>
            <w:r w:rsidR="002B38C8">
              <w:rPr>
                <w:noProof/>
                <w:webHidden/>
              </w:rPr>
              <w:fldChar w:fldCharType="begin"/>
            </w:r>
            <w:r w:rsidR="00433EE8">
              <w:rPr>
                <w:noProof/>
                <w:webHidden/>
              </w:rPr>
              <w:instrText xml:space="preserve"> PAGEREF _Toc305928120 \h </w:instrText>
            </w:r>
            <w:r w:rsidR="002B38C8">
              <w:rPr>
                <w:noProof/>
                <w:webHidden/>
              </w:rPr>
            </w:r>
            <w:r w:rsidR="002B38C8">
              <w:rPr>
                <w:noProof/>
                <w:webHidden/>
              </w:rPr>
              <w:fldChar w:fldCharType="separate"/>
            </w:r>
            <w:r w:rsidR="008F66EE">
              <w:rPr>
                <w:noProof/>
                <w:webHidden/>
              </w:rPr>
              <w:t>14</w:t>
            </w:r>
            <w:r w:rsidR="002B38C8">
              <w:rPr>
                <w:noProof/>
                <w:webHidden/>
              </w:rPr>
              <w:fldChar w:fldCharType="end"/>
            </w:r>
          </w:hyperlink>
        </w:p>
        <w:p w14:paraId="1F58FF34" w14:textId="77777777" w:rsidR="00433EE8" w:rsidRDefault="008B31D5">
          <w:pPr>
            <w:pStyle w:val="Verzeichnis3"/>
            <w:tabs>
              <w:tab w:val="left" w:pos="1320"/>
              <w:tab w:val="right" w:leader="dot" w:pos="9062"/>
            </w:tabs>
            <w:rPr>
              <w:noProof/>
            </w:rPr>
          </w:pPr>
          <w:hyperlink w:anchor="_Toc305928121" w:history="1">
            <w:r w:rsidR="00433EE8" w:rsidRPr="00312BB7">
              <w:rPr>
                <w:rStyle w:val="Link"/>
                <w:noProof/>
              </w:rPr>
              <w:t>4.3.2.</w:t>
            </w:r>
            <w:r w:rsidR="00433EE8">
              <w:rPr>
                <w:noProof/>
              </w:rPr>
              <w:tab/>
            </w:r>
            <w:r w:rsidR="00433EE8" w:rsidRPr="00312BB7">
              <w:rPr>
                <w:rStyle w:val="Link"/>
                <w:noProof/>
              </w:rPr>
              <w:t>/LD32/ Inhalt des Configurationsfiles</w:t>
            </w:r>
            <w:r w:rsidR="00433EE8">
              <w:rPr>
                <w:noProof/>
                <w:webHidden/>
              </w:rPr>
              <w:tab/>
            </w:r>
            <w:r w:rsidR="002B38C8">
              <w:rPr>
                <w:noProof/>
                <w:webHidden/>
              </w:rPr>
              <w:fldChar w:fldCharType="begin"/>
            </w:r>
            <w:r w:rsidR="00433EE8">
              <w:rPr>
                <w:noProof/>
                <w:webHidden/>
              </w:rPr>
              <w:instrText xml:space="preserve"> PAGEREF _Toc305928121 \h </w:instrText>
            </w:r>
            <w:r w:rsidR="002B38C8">
              <w:rPr>
                <w:noProof/>
                <w:webHidden/>
              </w:rPr>
            </w:r>
            <w:r w:rsidR="002B38C8">
              <w:rPr>
                <w:noProof/>
                <w:webHidden/>
              </w:rPr>
              <w:fldChar w:fldCharType="separate"/>
            </w:r>
            <w:r w:rsidR="008F66EE">
              <w:rPr>
                <w:noProof/>
                <w:webHidden/>
              </w:rPr>
              <w:t>14</w:t>
            </w:r>
            <w:r w:rsidR="002B38C8">
              <w:rPr>
                <w:noProof/>
                <w:webHidden/>
              </w:rPr>
              <w:fldChar w:fldCharType="end"/>
            </w:r>
          </w:hyperlink>
        </w:p>
        <w:p w14:paraId="34434170" w14:textId="77777777" w:rsidR="00433EE8" w:rsidRDefault="008B31D5">
          <w:pPr>
            <w:pStyle w:val="Verzeichnis1"/>
            <w:rPr>
              <w:sz w:val="22"/>
              <w:szCs w:val="22"/>
            </w:rPr>
          </w:pPr>
          <w:hyperlink w:anchor="_Toc305928122" w:history="1">
            <w:r w:rsidR="00433EE8" w:rsidRPr="00312BB7">
              <w:rPr>
                <w:rStyle w:val="Link"/>
              </w:rPr>
              <w:t>5.</w:t>
            </w:r>
            <w:r w:rsidR="00433EE8">
              <w:rPr>
                <w:sz w:val="22"/>
                <w:szCs w:val="22"/>
              </w:rPr>
              <w:tab/>
            </w:r>
            <w:r w:rsidR="00433EE8" w:rsidRPr="00312BB7">
              <w:rPr>
                <w:rStyle w:val="Link"/>
              </w:rPr>
              <w:t>Produktcharakteristiken</w:t>
            </w:r>
            <w:r w:rsidR="00433EE8">
              <w:rPr>
                <w:webHidden/>
              </w:rPr>
              <w:tab/>
            </w:r>
            <w:r w:rsidR="002B38C8">
              <w:rPr>
                <w:webHidden/>
              </w:rPr>
              <w:fldChar w:fldCharType="begin"/>
            </w:r>
            <w:r w:rsidR="00433EE8">
              <w:rPr>
                <w:webHidden/>
              </w:rPr>
              <w:instrText xml:space="preserve"> PAGEREF _Toc305928122 \h </w:instrText>
            </w:r>
            <w:r w:rsidR="002B38C8">
              <w:rPr>
                <w:webHidden/>
              </w:rPr>
            </w:r>
            <w:r w:rsidR="002B38C8">
              <w:rPr>
                <w:webHidden/>
              </w:rPr>
              <w:fldChar w:fldCharType="separate"/>
            </w:r>
            <w:r w:rsidR="008F66EE">
              <w:rPr>
                <w:webHidden/>
              </w:rPr>
              <w:t>15</w:t>
            </w:r>
            <w:r w:rsidR="002B38C8">
              <w:rPr>
                <w:webHidden/>
              </w:rPr>
              <w:fldChar w:fldCharType="end"/>
            </w:r>
          </w:hyperlink>
        </w:p>
        <w:p w14:paraId="13322D79" w14:textId="77777777" w:rsidR="00433EE8" w:rsidRDefault="008B31D5">
          <w:pPr>
            <w:pStyle w:val="Verzeichnis2"/>
            <w:tabs>
              <w:tab w:val="left" w:pos="880"/>
              <w:tab w:val="right" w:leader="dot" w:pos="9062"/>
            </w:tabs>
            <w:rPr>
              <w:noProof/>
            </w:rPr>
          </w:pPr>
          <w:hyperlink w:anchor="_Toc305928123" w:history="1">
            <w:r w:rsidR="00433EE8" w:rsidRPr="00312BB7">
              <w:rPr>
                <w:rStyle w:val="Link"/>
                <w:noProof/>
              </w:rPr>
              <w:t>5.1.</w:t>
            </w:r>
            <w:r w:rsidR="00433EE8">
              <w:rPr>
                <w:noProof/>
              </w:rPr>
              <w:tab/>
            </w:r>
            <w:r w:rsidR="00433EE8" w:rsidRPr="00312BB7">
              <w:rPr>
                <w:rStyle w:val="Link"/>
                <w:noProof/>
              </w:rPr>
              <w:t>Systemumgebung</w:t>
            </w:r>
            <w:r w:rsidR="00433EE8">
              <w:rPr>
                <w:noProof/>
                <w:webHidden/>
              </w:rPr>
              <w:tab/>
            </w:r>
            <w:r w:rsidR="002B38C8">
              <w:rPr>
                <w:noProof/>
                <w:webHidden/>
              </w:rPr>
              <w:fldChar w:fldCharType="begin"/>
            </w:r>
            <w:r w:rsidR="00433EE8">
              <w:rPr>
                <w:noProof/>
                <w:webHidden/>
              </w:rPr>
              <w:instrText xml:space="preserve"> PAGEREF _Toc305928123 \h </w:instrText>
            </w:r>
            <w:r w:rsidR="002B38C8">
              <w:rPr>
                <w:noProof/>
                <w:webHidden/>
              </w:rPr>
            </w:r>
            <w:r w:rsidR="002B38C8">
              <w:rPr>
                <w:noProof/>
                <w:webHidden/>
              </w:rPr>
              <w:fldChar w:fldCharType="separate"/>
            </w:r>
            <w:r w:rsidR="008F66EE">
              <w:rPr>
                <w:noProof/>
                <w:webHidden/>
              </w:rPr>
              <w:t>15</w:t>
            </w:r>
            <w:r w:rsidR="002B38C8">
              <w:rPr>
                <w:noProof/>
                <w:webHidden/>
              </w:rPr>
              <w:fldChar w:fldCharType="end"/>
            </w:r>
          </w:hyperlink>
        </w:p>
        <w:p w14:paraId="07072EE3" w14:textId="77777777" w:rsidR="00433EE8" w:rsidRDefault="008B31D5">
          <w:pPr>
            <w:pStyle w:val="Verzeichnis3"/>
            <w:tabs>
              <w:tab w:val="left" w:pos="1320"/>
              <w:tab w:val="right" w:leader="dot" w:pos="9062"/>
            </w:tabs>
            <w:rPr>
              <w:noProof/>
            </w:rPr>
          </w:pPr>
          <w:hyperlink w:anchor="_Toc305928124" w:history="1">
            <w:r w:rsidR="00433EE8" w:rsidRPr="00312BB7">
              <w:rPr>
                <w:rStyle w:val="Link"/>
                <w:noProof/>
              </w:rPr>
              <w:t>5.1.1.</w:t>
            </w:r>
            <w:r w:rsidR="00433EE8">
              <w:rPr>
                <w:noProof/>
              </w:rPr>
              <w:tab/>
            </w:r>
            <w:r w:rsidR="00433EE8" w:rsidRPr="00312BB7">
              <w:rPr>
                <w:rStyle w:val="Link"/>
                <w:noProof/>
              </w:rPr>
              <w:t>Hardwareumgebung</w:t>
            </w:r>
            <w:r w:rsidR="00433EE8">
              <w:rPr>
                <w:noProof/>
                <w:webHidden/>
              </w:rPr>
              <w:tab/>
            </w:r>
            <w:r w:rsidR="002B38C8">
              <w:rPr>
                <w:noProof/>
                <w:webHidden/>
              </w:rPr>
              <w:fldChar w:fldCharType="begin"/>
            </w:r>
            <w:r w:rsidR="00433EE8">
              <w:rPr>
                <w:noProof/>
                <w:webHidden/>
              </w:rPr>
              <w:instrText xml:space="preserve"> PAGEREF _Toc305928124 \h </w:instrText>
            </w:r>
            <w:r w:rsidR="002B38C8">
              <w:rPr>
                <w:noProof/>
                <w:webHidden/>
              </w:rPr>
            </w:r>
            <w:r w:rsidR="002B38C8">
              <w:rPr>
                <w:noProof/>
                <w:webHidden/>
              </w:rPr>
              <w:fldChar w:fldCharType="separate"/>
            </w:r>
            <w:r w:rsidR="008F66EE">
              <w:rPr>
                <w:noProof/>
                <w:webHidden/>
              </w:rPr>
              <w:t>15</w:t>
            </w:r>
            <w:r w:rsidR="002B38C8">
              <w:rPr>
                <w:noProof/>
                <w:webHidden/>
              </w:rPr>
              <w:fldChar w:fldCharType="end"/>
            </w:r>
          </w:hyperlink>
        </w:p>
        <w:p w14:paraId="399E6939" w14:textId="77777777" w:rsidR="00433EE8" w:rsidRDefault="008B31D5">
          <w:pPr>
            <w:pStyle w:val="Verzeichnis3"/>
            <w:tabs>
              <w:tab w:val="left" w:pos="1320"/>
              <w:tab w:val="right" w:leader="dot" w:pos="9062"/>
            </w:tabs>
            <w:rPr>
              <w:noProof/>
            </w:rPr>
          </w:pPr>
          <w:hyperlink w:anchor="_Toc305928125" w:history="1">
            <w:r w:rsidR="00433EE8" w:rsidRPr="00312BB7">
              <w:rPr>
                <w:rStyle w:val="Link"/>
                <w:noProof/>
              </w:rPr>
              <w:t>5.1.2.</w:t>
            </w:r>
            <w:r w:rsidR="00433EE8">
              <w:rPr>
                <w:noProof/>
              </w:rPr>
              <w:tab/>
            </w:r>
            <w:r w:rsidR="00433EE8" w:rsidRPr="00312BB7">
              <w:rPr>
                <w:rStyle w:val="Link"/>
                <w:noProof/>
              </w:rPr>
              <w:t>Softwareumgebung</w:t>
            </w:r>
            <w:r w:rsidR="00433EE8">
              <w:rPr>
                <w:noProof/>
                <w:webHidden/>
              </w:rPr>
              <w:tab/>
            </w:r>
            <w:r w:rsidR="002B38C8">
              <w:rPr>
                <w:noProof/>
                <w:webHidden/>
              </w:rPr>
              <w:fldChar w:fldCharType="begin"/>
            </w:r>
            <w:r w:rsidR="00433EE8">
              <w:rPr>
                <w:noProof/>
                <w:webHidden/>
              </w:rPr>
              <w:instrText xml:space="preserve"> PAGEREF _Toc305928125 \h </w:instrText>
            </w:r>
            <w:r w:rsidR="002B38C8">
              <w:rPr>
                <w:noProof/>
                <w:webHidden/>
              </w:rPr>
            </w:r>
            <w:r w:rsidR="002B38C8">
              <w:rPr>
                <w:noProof/>
                <w:webHidden/>
              </w:rPr>
              <w:fldChar w:fldCharType="separate"/>
            </w:r>
            <w:r w:rsidR="008F66EE">
              <w:rPr>
                <w:noProof/>
                <w:webHidden/>
              </w:rPr>
              <w:t>15</w:t>
            </w:r>
            <w:r w:rsidR="002B38C8">
              <w:rPr>
                <w:noProof/>
                <w:webHidden/>
              </w:rPr>
              <w:fldChar w:fldCharType="end"/>
            </w:r>
          </w:hyperlink>
        </w:p>
        <w:p w14:paraId="0D377060" w14:textId="77777777" w:rsidR="00433EE8" w:rsidRDefault="008B31D5">
          <w:pPr>
            <w:pStyle w:val="Verzeichnis1"/>
            <w:rPr>
              <w:sz w:val="22"/>
              <w:szCs w:val="22"/>
            </w:rPr>
          </w:pPr>
          <w:hyperlink w:anchor="_Toc305928126" w:history="1">
            <w:r w:rsidR="00433EE8" w:rsidRPr="00312BB7">
              <w:rPr>
                <w:rStyle w:val="Link"/>
              </w:rPr>
              <w:t>Dokumentversionen</w:t>
            </w:r>
            <w:r w:rsidR="00433EE8">
              <w:rPr>
                <w:webHidden/>
              </w:rPr>
              <w:tab/>
            </w:r>
            <w:r w:rsidR="002B38C8">
              <w:rPr>
                <w:webHidden/>
              </w:rPr>
              <w:fldChar w:fldCharType="begin"/>
            </w:r>
            <w:r w:rsidR="00433EE8">
              <w:rPr>
                <w:webHidden/>
              </w:rPr>
              <w:instrText xml:space="preserve"> PAGEREF _Toc305928126 \h </w:instrText>
            </w:r>
            <w:r w:rsidR="002B38C8">
              <w:rPr>
                <w:webHidden/>
              </w:rPr>
            </w:r>
            <w:r w:rsidR="002B38C8">
              <w:rPr>
                <w:webHidden/>
              </w:rPr>
              <w:fldChar w:fldCharType="separate"/>
            </w:r>
            <w:r w:rsidR="008F66EE">
              <w:rPr>
                <w:webHidden/>
              </w:rPr>
              <w:t>16</w:t>
            </w:r>
            <w:r w:rsidR="002B38C8">
              <w:rPr>
                <w:webHidden/>
              </w:rPr>
              <w:fldChar w:fldCharType="end"/>
            </w:r>
          </w:hyperlink>
        </w:p>
        <w:p w14:paraId="22DEBCFD" w14:textId="77777777" w:rsidR="00510BC3" w:rsidRDefault="002B38C8" w:rsidP="00FE4852">
          <w:pPr>
            <w:spacing w:line="360" w:lineRule="auto"/>
          </w:pPr>
          <w:r>
            <w:fldChar w:fldCharType="end"/>
          </w:r>
        </w:p>
      </w:sdtContent>
    </w:sdt>
    <w:p w14:paraId="5604EC88" w14:textId="77777777" w:rsidR="00FE4852" w:rsidRDefault="00FE4852">
      <w:pPr>
        <w:rPr>
          <w:rFonts w:asciiTheme="majorHAnsi" w:eastAsiaTheme="majorEastAsia" w:hAnsiTheme="majorHAnsi" w:cstheme="majorBidi"/>
          <w:b/>
          <w:bCs/>
          <w:color w:val="C00000"/>
          <w:sz w:val="28"/>
          <w:szCs w:val="28"/>
        </w:rPr>
      </w:pPr>
      <w:r>
        <w:br w:type="page"/>
      </w:r>
    </w:p>
    <w:p w14:paraId="15F30735" w14:textId="77777777" w:rsidR="004D1E2B" w:rsidRDefault="004D1E2B" w:rsidP="004D1E2B">
      <w:pPr>
        <w:pStyle w:val="berschrift1"/>
        <w:numPr>
          <w:ilvl w:val="0"/>
          <w:numId w:val="3"/>
        </w:numPr>
      </w:pPr>
      <w:bookmarkStart w:id="0" w:name="_Toc305928088"/>
      <w:r>
        <w:lastRenderedPageBreak/>
        <w:t>Zielbestimmung</w:t>
      </w:r>
      <w:bookmarkEnd w:id="0"/>
    </w:p>
    <w:p w14:paraId="27684204" w14:textId="77777777" w:rsidR="004D1E2B" w:rsidRDefault="004D1E2B" w:rsidP="004D1E2B"/>
    <w:p w14:paraId="65B94B0C" w14:textId="77777777" w:rsidR="004D1E2B" w:rsidRPr="004D1E2B" w:rsidRDefault="004D1E2B" w:rsidP="00F24C35">
      <w:pPr>
        <w:pStyle w:val="KeinLeerraum"/>
        <w:spacing w:line="360" w:lineRule="auto"/>
        <w:jc w:val="both"/>
      </w:pPr>
      <w:r w:rsidRPr="004D1E2B">
        <w:t xml:space="preserve">Die bestehende Open-Source-Software „MultiCastor 1.0“ ist ein Tool zum Testen der Multicast-Funktionalitäten von Netzwerkgeräten. Es soll mit neuen Features und Verbesserungen der </w:t>
      </w:r>
      <w:proofErr w:type="spellStart"/>
      <w:r w:rsidRPr="004D1E2B">
        <w:t>Usability</w:t>
      </w:r>
      <w:proofErr w:type="spellEnd"/>
      <w:r w:rsidRPr="004D1E2B">
        <w:t xml:space="preserve"> zu „</w:t>
      </w:r>
      <w:r w:rsidRPr="004D1E2B">
        <w:rPr>
          <w:b/>
          <w:bCs/>
        </w:rPr>
        <w:t>MultiCastor 2.0</w:t>
      </w:r>
      <w:r w:rsidRPr="004D1E2B">
        <w:t>“ weiterentwickelt werden.</w:t>
      </w:r>
    </w:p>
    <w:p w14:paraId="10810306" w14:textId="77777777" w:rsidR="004D1E2B" w:rsidRDefault="004D1E2B" w:rsidP="00F24C35">
      <w:pPr>
        <w:pStyle w:val="KeinLeerraum"/>
        <w:spacing w:line="360" w:lineRule="auto"/>
        <w:jc w:val="both"/>
      </w:pPr>
      <w:r w:rsidRPr="004D1E2B">
        <w:t>Insbesondere ist die Erweiterung des Tools um das Protokoll nach IEEE 802.1ak (MMRP) vorgesehen. Die Multicastregistrierung in den Netzwerk-Switchen erfolgt dann entweder über IGMP</w:t>
      </w:r>
      <w:r w:rsidR="005650BB">
        <w:t xml:space="preserve"> </w:t>
      </w:r>
      <w:r w:rsidRPr="004D1E2B">
        <w:t xml:space="preserve">(IPv4), </w:t>
      </w:r>
      <w:r w:rsidR="005A2300">
        <w:t>MLD</w:t>
      </w:r>
      <w:r w:rsidR="005650BB">
        <w:t xml:space="preserve"> </w:t>
      </w:r>
      <w:r w:rsidR="005A2300">
        <w:t>(IPv6) oder MMRP</w:t>
      </w:r>
      <w:r w:rsidR="005650BB">
        <w:t xml:space="preserve"> </w:t>
      </w:r>
      <w:r w:rsidR="005A2300">
        <w:t>(Layer 2).</w:t>
      </w:r>
      <w:r w:rsidR="00621C2A">
        <w:t xml:space="preserve"> Während die Protokolle MLD und IGMP bereits im Windows und Linux </w:t>
      </w:r>
      <w:proofErr w:type="spellStart"/>
      <w:r w:rsidR="00621C2A">
        <w:t>Stack</w:t>
      </w:r>
      <w:proofErr w:type="spellEnd"/>
      <w:r w:rsidR="00621C2A">
        <w:t xml:space="preserve"> vorhanden sind, muss das MMRP Protokoll vollständig im MultiCastor 2.0 integriert werden.</w:t>
      </w:r>
    </w:p>
    <w:p w14:paraId="405DB3BA" w14:textId="77777777" w:rsidR="005650BB" w:rsidRPr="004D1E2B" w:rsidRDefault="005650BB" w:rsidP="00F24C35">
      <w:pPr>
        <w:pStyle w:val="KeinLeerraum"/>
        <w:spacing w:line="360" w:lineRule="auto"/>
        <w:jc w:val="both"/>
      </w:pPr>
    </w:p>
    <w:p w14:paraId="65C4C966" w14:textId="77777777" w:rsidR="004D1E2B" w:rsidRDefault="004D1E2B" w:rsidP="00F24C35">
      <w:pPr>
        <w:pStyle w:val="KeinLeerraum"/>
        <w:spacing w:line="360" w:lineRule="auto"/>
        <w:jc w:val="both"/>
      </w:pPr>
      <w:r w:rsidRPr="004D1E2B">
        <w:t xml:space="preserve">Für die Anwendung des Tools zu Testautomatisierungszwecken soll </w:t>
      </w:r>
      <w:r w:rsidR="005650BB" w:rsidRPr="004D1E2B">
        <w:t>außerdem</w:t>
      </w:r>
      <w:r w:rsidRPr="004D1E2B">
        <w:t xml:space="preserve"> die Integration in das Automatisierungs</w:t>
      </w:r>
      <w:r w:rsidR="005650BB">
        <w:t>f</w:t>
      </w:r>
      <w:r w:rsidRPr="004D1E2B">
        <w:t>ramework STAF/STAX ermöglicht und nachgewiesen werden.</w:t>
      </w:r>
      <w:r w:rsidR="00621C2A">
        <w:t xml:space="preserve"> Zu diesem Zweck erfolgt die Kommunikation von STAF/STAX</w:t>
      </w:r>
      <w:r w:rsidR="00A0394B">
        <w:t xml:space="preserve"> über das Command Line Interface, die Ethernet Schnittstelle und das XML-</w:t>
      </w:r>
      <w:proofErr w:type="spellStart"/>
      <w:r w:rsidR="00A0394B">
        <w:t>Configfile</w:t>
      </w:r>
      <w:proofErr w:type="spellEnd"/>
      <w:r w:rsidR="00A0394B">
        <w:t xml:space="preserve"> mit dem Multicastor 2.0.</w:t>
      </w:r>
    </w:p>
    <w:p w14:paraId="496F3E4C" w14:textId="77777777" w:rsidR="00A0394B" w:rsidRDefault="00A0394B" w:rsidP="00A0394B">
      <w:pPr>
        <w:pStyle w:val="KeinLeerraum"/>
        <w:keepNext/>
        <w:spacing w:line="360" w:lineRule="auto"/>
        <w:jc w:val="center"/>
      </w:pPr>
      <w:r>
        <w:rPr>
          <w:noProof/>
        </w:rPr>
        <w:drawing>
          <wp:inline distT="0" distB="0" distL="0" distR="0" wp14:anchorId="4D921EDD" wp14:editId="79B6F460">
            <wp:extent cx="2862586" cy="1952625"/>
            <wp:effectExtent l="19050" t="0" r="0" b="0"/>
            <wp:docPr id="14" name="Bild 8" descr="C:\Users\Jonas\Dropbox\swe\stafst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as\Dropbox\swe\stafstax.PNG"/>
                    <pic:cNvPicPr>
                      <a:picLocks noChangeAspect="1" noChangeArrowheads="1"/>
                    </pic:cNvPicPr>
                  </pic:nvPicPr>
                  <pic:blipFill>
                    <a:blip r:embed="rId10" cstate="print"/>
                    <a:srcRect/>
                    <a:stretch>
                      <a:fillRect/>
                    </a:stretch>
                  </pic:blipFill>
                  <pic:spPr bwMode="auto">
                    <a:xfrm>
                      <a:off x="0" y="0"/>
                      <a:ext cx="2862586" cy="1952625"/>
                    </a:xfrm>
                    <a:prstGeom prst="rect">
                      <a:avLst/>
                    </a:prstGeom>
                    <a:noFill/>
                    <a:ln w="9525">
                      <a:noFill/>
                      <a:miter lim="800000"/>
                      <a:headEnd/>
                      <a:tailEnd/>
                    </a:ln>
                  </pic:spPr>
                </pic:pic>
              </a:graphicData>
            </a:graphic>
          </wp:inline>
        </w:drawing>
      </w:r>
    </w:p>
    <w:p w14:paraId="4BB5C732" w14:textId="77777777" w:rsidR="005650BB" w:rsidRDefault="00A0394B" w:rsidP="00A0394B">
      <w:pPr>
        <w:pStyle w:val="Beschriftung"/>
        <w:jc w:val="center"/>
      </w:pPr>
      <w:r>
        <w:t xml:space="preserve">Abbildung </w:t>
      </w:r>
      <w:fldSimple w:instr=" SEQ Abbildung \* ARABIC ">
        <w:r w:rsidR="008F66EE">
          <w:rPr>
            <w:noProof/>
          </w:rPr>
          <w:t>1</w:t>
        </w:r>
      </w:fldSimple>
      <w:r>
        <w:t>: Kommunikationskanäle zwischen STAF/STAX und MultiCastor 2.0</w:t>
      </w:r>
    </w:p>
    <w:p w14:paraId="17A79DFC" w14:textId="77777777" w:rsidR="00A0394B" w:rsidRPr="004D1E2B" w:rsidRDefault="00A0394B" w:rsidP="00A0394B">
      <w:pPr>
        <w:pStyle w:val="KeinLeerraum"/>
        <w:spacing w:line="360" w:lineRule="auto"/>
        <w:jc w:val="center"/>
      </w:pPr>
    </w:p>
    <w:p w14:paraId="146497B4" w14:textId="77777777" w:rsidR="004D1E2B" w:rsidRPr="004D1E2B" w:rsidRDefault="005650BB" w:rsidP="00F24C35">
      <w:pPr>
        <w:pStyle w:val="KeinLeerraum"/>
        <w:spacing w:line="360" w:lineRule="auto"/>
        <w:jc w:val="both"/>
      </w:pPr>
      <w:r w:rsidRPr="004D1E2B">
        <w:t>Darüber hinaus</w:t>
      </w:r>
      <w:r w:rsidR="004D1E2B" w:rsidRPr="004D1E2B">
        <w:t xml:space="preserve"> soll ein (teil)automatisiertes Regressionstestkonzept auf Black-Box-Ebene für die Software selbst entworfen werden. </w:t>
      </w:r>
    </w:p>
    <w:p w14:paraId="721C8EFB" w14:textId="77777777" w:rsidR="00F24C35" w:rsidRDefault="004D1E2B" w:rsidP="00F24C35">
      <w:pPr>
        <w:pStyle w:val="KeinLeerraum"/>
        <w:spacing w:line="360" w:lineRule="auto"/>
        <w:jc w:val="both"/>
      </w:pPr>
      <w:r w:rsidRPr="004D1E2B">
        <w:t xml:space="preserve">Die erzielten Ergebnisse sollen </w:t>
      </w:r>
      <w:r w:rsidR="005650BB" w:rsidRPr="004D1E2B">
        <w:t>anschließend</w:t>
      </w:r>
      <w:r w:rsidRPr="004D1E2B">
        <w:t xml:space="preserve"> in das zugehörige Open-Source-Projekt </w:t>
      </w:r>
      <w:r w:rsidR="005650BB" w:rsidRPr="004D1E2B">
        <w:t>einfließen</w:t>
      </w:r>
      <w:r w:rsidRPr="004D1E2B">
        <w:t>.</w:t>
      </w:r>
    </w:p>
    <w:p w14:paraId="4CA63509" w14:textId="77777777" w:rsidR="00F24C35" w:rsidRDefault="00F24C35">
      <w:pPr>
        <w:rPr>
          <w:sz w:val="24"/>
        </w:rPr>
      </w:pPr>
      <w:r>
        <w:br w:type="page"/>
      </w:r>
    </w:p>
    <w:p w14:paraId="1F4D6BDE" w14:textId="77777777" w:rsidR="004D1E2B" w:rsidRDefault="004D1E2B" w:rsidP="005650BB">
      <w:pPr>
        <w:pStyle w:val="berschrift1"/>
        <w:numPr>
          <w:ilvl w:val="0"/>
          <w:numId w:val="3"/>
        </w:numPr>
        <w:jc w:val="both"/>
      </w:pPr>
      <w:bookmarkStart w:id="1" w:name="_Toc305928089"/>
      <w:r>
        <w:lastRenderedPageBreak/>
        <w:t>Produkteinsatz</w:t>
      </w:r>
      <w:bookmarkEnd w:id="1"/>
    </w:p>
    <w:p w14:paraId="782FF611" w14:textId="77777777" w:rsidR="004D1E2B" w:rsidRDefault="004D1E2B" w:rsidP="005650BB">
      <w:pPr>
        <w:jc w:val="both"/>
      </w:pPr>
    </w:p>
    <w:p w14:paraId="62FFE2E2" w14:textId="77777777" w:rsidR="004D1E2B" w:rsidRDefault="004D1E2B" w:rsidP="00F24C35">
      <w:pPr>
        <w:pStyle w:val="KeinLeerraum"/>
        <w:spacing w:line="360" w:lineRule="auto"/>
        <w:jc w:val="both"/>
      </w:pPr>
      <w:r>
        <w:t>In diesem Abschnitt werden das Einsatzgebiet sowie die Grundfunktionen des MultiCastors 2.0 dargestellt.</w:t>
      </w:r>
    </w:p>
    <w:p w14:paraId="0DAFE9EC" w14:textId="77777777" w:rsidR="004D1E2B" w:rsidRDefault="004D1E2B" w:rsidP="00F24C35">
      <w:pPr>
        <w:pStyle w:val="berschrift2"/>
        <w:numPr>
          <w:ilvl w:val="1"/>
          <w:numId w:val="3"/>
        </w:numPr>
        <w:spacing w:line="360" w:lineRule="auto"/>
        <w:jc w:val="both"/>
      </w:pPr>
      <w:r>
        <w:t xml:space="preserve"> </w:t>
      </w:r>
      <w:bookmarkStart w:id="2" w:name="_Toc305928090"/>
      <w:r>
        <w:t>Einsatzgebiet</w:t>
      </w:r>
      <w:bookmarkEnd w:id="2"/>
    </w:p>
    <w:p w14:paraId="30ADB2D7" w14:textId="77777777" w:rsidR="00DD3F82" w:rsidRDefault="00DD3F82" w:rsidP="00F24C35">
      <w:pPr>
        <w:pStyle w:val="KeinLeerraum"/>
        <w:spacing w:line="360" w:lineRule="auto"/>
        <w:jc w:val="both"/>
      </w:pPr>
      <w:r>
        <w:t>Das Tool MultiCast</w:t>
      </w:r>
      <w:r w:rsidR="00A24493">
        <w:t>or 1.0 wurde entwickelt</w:t>
      </w:r>
      <w:r>
        <w:t xml:space="preserve"> um Schwachstellen, wie den Verlust von Paketen oder Netzwerküberlastungen</w:t>
      </w:r>
      <w:r w:rsidR="00A24493">
        <w:t>,</w:t>
      </w:r>
      <w:r>
        <w:t xml:space="preserve"> in multicastfähigen Netzwerken zu entdecken. Dies funktioniert </w:t>
      </w:r>
      <w:r w:rsidR="00EE130D">
        <w:t>in</w:t>
      </w:r>
      <w:r>
        <w:t xml:space="preserve"> kleinen privaten Netzwerken bis hin zu großen Unternehmensnetzwerken</w:t>
      </w:r>
      <w:r w:rsidR="00EE130D">
        <w:t>.</w:t>
      </w:r>
    </w:p>
    <w:p w14:paraId="12B2AD1D" w14:textId="77777777" w:rsidR="00EE130D" w:rsidRDefault="00EE130D" w:rsidP="00F24C35">
      <w:pPr>
        <w:pStyle w:val="KeinLeerraum"/>
        <w:spacing w:line="360" w:lineRule="auto"/>
        <w:jc w:val="both"/>
      </w:pPr>
      <w:r>
        <w:t xml:space="preserve">Haupterweiterung in Version 2.0 wird die Integration des Layer-2 Multiple MAC Registration </w:t>
      </w:r>
      <w:r w:rsidR="00A24493">
        <w:t>Protokolls</w:t>
      </w:r>
      <w:r>
        <w:t xml:space="preserve"> (MMRP) sein.</w:t>
      </w:r>
    </w:p>
    <w:p w14:paraId="6BA7DE31" w14:textId="77777777" w:rsidR="00EE130D" w:rsidRDefault="00EE130D" w:rsidP="00F24C35">
      <w:pPr>
        <w:pStyle w:val="berschrift2"/>
        <w:numPr>
          <w:ilvl w:val="1"/>
          <w:numId w:val="3"/>
        </w:numPr>
        <w:spacing w:line="360" w:lineRule="auto"/>
        <w:jc w:val="both"/>
      </w:pPr>
      <w:r>
        <w:t xml:space="preserve"> </w:t>
      </w:r>
      <w:bookmarkStart w:id="3" w:name="_Toc305928091"/>
      <w:r>
        <w:t>Senden und Empfangen von Multicast-Daten</w:t>
      </w:r>
      <w:bookmarkEnd w:id="3"/>
    </w:p>
    <w:p w14:paraId="2203E188" w14:textId="77777777" w:rsidR="00EE130D" w:rsidRDefault="00EE130D" w:rsidP="00F24C35">
      <w:pPr>
        <w:pStyle w:val="KeinLeerraum"/>
        <w:spacing w:line="360" w:lineRule="auto"/>
        <w:jc w:val="both"/>
      </w:pPr>
      <w:r>
        <w:t>Multicast erlaubt einem Sender Informationen an multiple Empfänger zu übertragen, ohne das sich dabei die genutzte Bandbreite des Senders mit der Anzahl der Empfänger erhöht.</w:t>
      </w:r>
    </w:p>
    <w:p w14:paraId="09EFEF42" w14:textId="77777777" w:rsidR="00081104" w:rsidRDefault="00EE130D" w:rsidP="00F24C35">
      <w:pPr>
        <w:pStyle w:val="KeinLeerraum"/>
        <w:spacing w:line="360" w:lineRule="auto"/>
        <w:jc w:val="both"/>
      </w:pPr>
      <w:r>
        <w:t>Der Sender registriert eine Multic</w:t>
      </w:r>
      <w:r w:rsidR="0027004A">
        <w:t>ast-Gruppe mit einer Multicast</w:t>
      </w:r>
      <w:r>
        <w:t>-</w:t>
      </w:r>
      <w:r w:rsidR="0027004A">
        <w:t>Adresse</w:t>
      </w:r>
      <w:r>
        <w:t xml:space="preserve"> beim Switch. Empfänger können sich nun bei einer Gruppe anmelden. </w:t>
      </w:r>
    </w:p>
    <w:p w14:paraId="54BA6A14" w14:textId="77777777" w:rsidR="004D1E2B" w:rsidRDefault="00081104" w:rsidP="00F24C35">
      <w:pPr>
        <w:pStyle w:val="KeinLeerraum"/>
        <w:spacing w:line="360" w:lineRule="auto"/>
        <w:jc w:val="both"/>
      </w:pPr>
      <w:r>
        <w:t>Zum Übertragen einer Nachricht schickt der Sender diese nun an den Switch, welcher die Nachricht an alle angemeldeten Empfänger der Multicast-Gruppe verteilt.</w:t>
      </w:r>
    </w:p>
    <w:p w14:paraId="0E845676" w14:textId="77777777" w:rsidR="001D674A" w:rsidRDefault="001E7930" w:rsidP="001E7930">
      <w:pPr>
        <w:pStyle w:val="KeinLeerraum"/>
        <w:spacing w:line="360" w:lineRule="auto"/>
        <w:jc w:val="both"/>
      </w:pPr>
      <w:r>
        <w:t>Zudem ist eine Kommunikation über die Loop</w:t>
      </w:r>
      <w:r w:rsidR="00FE4852">
        <w:t xml:space="preserve"> </w:t>
      </w:r>
      <w:r>
        <w:t xml:space="preserve">Back </w:t>
      </w:r>
      <w:r w:rsidR="00FE4852">
        <w:t>F</w:t>
      </w:r>
      <w:r>
        <w:t>unktion auch ohne externen Switch möglich.</w:t>
      </w:r>
    </w:p>
    <w:p w14:paraId="05F5B481" w14:textId="77777777" w:rsidR="00D37CE3" w:rsidRDefault="00DF459D" w:rsidP="005650BB">
      <w:pPr>
        <w:pStyle w:val="KeinLeerraum"/>
        <w:keepNext/>
        <w:jc w:val="both"/>
      </w:pPr>
      <w:r>
        <w:rPr>
          <w:noProof/>
        </w:rPr>
        <w:drawing>
          <wp:inline distT="0" distB="0" distL="0" distR="0" wp14:anchorId="7AC9FCE2" wp14:editId="31F76D9A">
            <wp:extent cx="5753100" cy="2809875"/>
            <wp:effectExtent l="19050" t="0" r="0" b="0"/>
            <wp:docPr id="4" name="Bild 1" descr="C:\Users\Jonas\Dropbox\swe\mc_works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s\Dropbox\swe\mc_works3_2.png"/>
                    <pic:cNvPicPr>
                      <a:picLocks noChangeAspect="1" noChangeArrowheads="1"/>
                    </pic:cNvPicPr>
                  </pic:nvPicPr>
                  <pic:blipFill>
                    <a:blip r:embed="rId11" cstate="print"/>
                    <a:srcRect/>
                    <a:stretch>
                      <a:fillRect/>
                    </a:stretch>
                  </pic:blipFill>
                  <pic:spPr bwMode="auto">
                    <a:xfrm>
                      <a:off x="0" y="0"/>
                      <a:ext cx="5753100" cy="2809875"/>
                    </a:xfrm>
                    <a:prstGeom prst="rect">
                      <a:avLst/>
                    </a:prstGeom>
                    <a:noFill/>
                    <a:ln w="9525">
                      <a:noFill/>
                      <a:miter lim="800000"/>
                      <a:headEnd/>
                      <a:tailEnd/>
                    </a:ln>
                  </pic:spPr>
                </pic:pic>
              </a:graphicData>
            </a:graphic>
          </wp:inline>
        </w:drawing>
      </w:r>
    </w:p>
    <w:p w14:paraId="3E1A5EDA" w14:textId="77777777" w:rsidR="001D674A" w:rsidRDefault="00D37CE3" w:rsidP="005650BB">
      <w:pPr>
        <w:pStyle w:val="Beschriftung"/>
        <w:jc w:val="both"/>
      </w:pPr>
      <w:r>
        <w:t xml:space="preserve">Abbildung </w:t>
      </w:r>
      <w:fldSimple w:instr=" SEQ Abbildung \* ARABIC ">
        <w:r w:rsidR="008F66EE">
          <w:rPr>
            <w:noProof/>
          </w:rPr>
          <w:t>2</w:t>
        </w:r>
      </w:fldSimple>
      <w:r>
        <w:t>: Senden und Empfangen von Multicast-Daten</w:t>
      </w:r>
    </w:p>
    <w:p w14:paraId="14B5AE8F" w14:textId="77777777" w:rsidR="00F24C35" w:rsidRPr="00F24C35" w:rsidRDefault="00F24C35">
      <w:pPr>
        <w:rPr>
          <w:sz w:val="2"/>
          <w:szCs w:val="2"/>
        </w:rPr>
      </w:pPr>
    </w:p>
    <w:p w14:paraId="18F663DE" w14:textId="77777777" w:rsidR="00D37CE3" w:rsidRDefault="00D37CE3" w:rsidP="00F24C35">
      <w:pPr>
        <w:pStyle w:val="berschrift2"/>
        <w:numPr>
          <w:ilvl w:val="1"/>
          <w:numId w:val="3"/>
        </w:numPr>
        <w:spacing w:line="360" w:lineRule="auto"/>
        <w:jc w:val="both"/>
      </w:pPr>
      <w:r>
        <w:lastRenderedPageBreak/>
        <w:t xml:space="preserve"> </w:t>
      </w:r>
      <w:bookmarkStart w:id="4" w:name="_Toc305928092"/>
      <w:r>
        <w:t>Registrierung von Multicast-Pfaden</w:t>
      </w:r>
      <w:bookmarkEnd w:id="4"/>
    </w:p>
    <w:p w14:paraId="3F61ECCD" w14:textId="77777777" w:rsidR="00D37CE3" w:rsidRDefault="00D37CE3" w:rsidP="00F24C35">
      <w:pPr>
        <w:pStyle w:val="KeinLeerraum"/>
        <w:spacing w:line="360" w:lineRule="auto"/>
        <w:jc w:val="both"/>
      </w:pPr>
      <w:r>
        <w:t xml:space="preserve">Damit ein Empfänger Nachrichten einer Multicast-Gruppe zugestellt bekommt, muss er sich zuvor am Switch für diese </w:t>
      </w:r>
      <w:r w:rsidR="00A24493">
        <w:t xml:space="preserve">Gruppe </w:t>
      </w:r>
      <w:r>
        <w:t xml:space="preserve">registrieren. Der Switch speichert nun die IP- bzw. MAC-Adresse des Empfängers und </w:t>
      </w:r>
      <w:r w:rsidR="00A24493">
        <w:t xml:space="preserve">vermerkt diese als </w:t>
      </w:r>
      <w:r>
        <w:t xml:space="preserve">zu der Multicast-Gruppe </w:t>
      </w:r>
      <w:r w:rsidR="00A24493">
        <w:t>zugehörig</w:t>
      </w:r>
      <w:r>
        <w:t>.</w:t>
      </w:r>
    </w:p>
    <w:p w14:paraId="2AC6544F" w14:textId="77777777" w:rsidR="00883F47" w:rsidRDefault="00883F47" w:rsidP="00F24C35">
      <w:pPr>
        <w:pStyle w:val="KeinLeerraum"/>
        <w:spacing w:line="360" w:lineRule="auto"/>
        <w:jc w:val="both"/>
      </w:pPr>
    </w:p>
    <w:p w14:paraId="159D1A64" w14:textId="77777777" w:rsidR="00883F47" w:rsidRDefault="00A24493" w:rsidP="00F24C35">
      <w:pPr>
        <w:pStyle w:val="KeinLeerraum"/>
        <w:keepNext/>
        <w:spacing w:line="360" w:lineRule="auto"/>
        <w:jc w:val="both"/>
      </w:pPr>
      <w:r>
        <w:rPr>
          <w:rFonts w:ascii="Times New Roman" w:hAnsi="Times New Roman"/>
          <w:i/>
          <w:noProof/>
          <w:color w:val="0000FF"/>
        </w:rPr>
        <w:drawing>
          <wp:inline distT="0" distB="0" distL="0" distR="0" wp14:anchorId="7C347E64" wp14:editId="04E1AD2E">
            <wp:extent cx="5753100" cy="3371850"/>
            <wp:effectExtent l="19050" t="0" r="0" b="0"/>
            <wp:docPr id="3" name="Bild 10" descr="C:\Users\Jonas\Dropbox\swe\mc_work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nas\Dropbox\swe\mc_works1.png"/>
                    <pic:cNvPicPr>
                      <a:picLocks noChangeAspect="1" noChangeArrowheads="1"/>
                    </pic:cNvPicPr>
                  </pic:nvPicPr>
                  <pic:blipFill>
                    <a:blip r:embed="rId12" cstate="print"/>
                    <a:srcRect/>
                    <a:stretch>
                      <a:fillRect/>
                    </a:stretch>
                  </pic:blipFill>
                  <pic:spPr bwMode="auto">
                    <a:xfrm>
                      <a:off x="0" y="0"/>
                      <a:ext cx="5753100" cy="3371850"/>
                    </a:xfrm>
                    <a:prstGeom prst="rect">
                      <a:avLst/>
                    </a:prstGeom>
                    <a:noFill/>
                    <a:ln w="9525">
                      <a:noFill/>
                      <a:miter lim="800000"/>
                      <a:headEnd/>
                      <a:tailEnd/>
                    </a:ln>
                  </pic:spPr>
                </pic:pic>
              </a:graphicData>
            </a:graphic>
          </wp:inline>
        </w:drawing>
      </w:r>
    </w:p>
    <w:p w14:paraId="470A30F0" w14:textId="77777777" w:rsidR="00883F47" w:rsidRDefault="00883F47" w:rsidP="00F24C35">
      <w:pPr>
        <w:pStyle w:val="Beschriftung"/>
        <w:spacing w:line="360" w:lineRule="auto"/>
        <w:jc w:val="both"/>
      </w:pPr>
      <w:r>
        <w:t xml:space="preserve">Abbildung </w:t>
      </w:r>
      <w:fldSimple w:instr=" SEQ Abbildung \* ARABIC ">
        <w:r w:rsidR="008F66EE">
          <w:rPr>
            <w:noProof/>
          </w:rPr>
          <w:t>3</w:t>
        </w:r>
      </w:fldSimple>
      <w:r>
        <w:t>: Registrierung von Multicast-Pfaden</w:t>
      </w:r>
    </w:p>
    <w:p w14:paraId="6D045362" w14:textId="77777777" w:rsidR="00F24C35" w:rsidRDefault="00F24C35" w:rsidP="00F24C35">
      <w:pPr>
        <w:spacing w:line="360" w:lineRule="auto"/>
        <w:rPr>
          <w:sz w:val="24"/>
        </w:rPr>
      </w:pPr>
      <w:r>
        <w:br w:type="page"/>
      </w:r>
    </w:p>
    <w:p w14:paraId="59FFBB87" w14:textId="77777777" w:rsidR="00883F47" w:rsidRDefault="00883F47" w:rsidP="00F24C35">
      <w:pPr>
        <w:pStyle w:val="berschrift2"/>
        <w:numPr>
          <w:ilvl w:val="1"/>
          <w:numId w:val="3"/>
        </w:numPr>
        <w:spacing w:line="360" w:lineRule="auto"/>
        <w:jc w:val="both"/>
      </w:pPr>
      <w:r>
        <w:lastRenderedPageBreak/>
        <w:t xml:space="preserve"> </w:t>
      </w:r>
      <w:bookmarkStart w:id="5" w:name="_Toc305928093"/>
      <w:r>
        <w:t>Reservierung von Multicast-Pfaden</w:t>
      </w:r>
      <w:bookmarkEnd w:id="5"/>
    </w:p>
    <w:p w14:paraId="42CA1DA8" w14:textId="77777777" w:rsidR="00883F47" w:rsidRDefault="00883F47" w:rsidP="00F24C35">
      <w:pPr>
        <w:pStyle w:val="KeinLeerraum"/>
        <w:spacing w:line="360" w:lineRule="auto"/>
        <w:jc w:val="both"/>
      </w:pPr>
      <w:r>
        <w:t>Der Sender ist über die Anzahl der Empfänger nicht informiert. Da der Switch die Verteilung der Nachrichten übernimmt, spielt dies jedoch für den Sender keine Rolle. Der Switch weiß, welcher Pfad für welchen Empfänger reserviert ist und schickt dementsprechend die Nachrichten an d</w:t>
      </w:r>
      <w:r w:rsidR="008D03A6">
        <w:t>ie</w:t>
      </w:r>
      <w:r>
        <w:t xml:space="preserve"> interessierten Empfänger.</w:t>
      </w:r>
    </w:p>
    <w:p w14:paraId="5EE09A49" w14:textId="77777777" w:rsidR="00A24493" w:rsidRDefault="00A24493" w:rsidP="00F24C35">
      <w:pPr>
        <w:pStyle w:val="KeinLeerraum"/>
        <w:spacing w:line="360" w:lineRule="auto"/>
        <w:jc w:val="both"/>
      </w:pPr>
    </w:p>
    <w:p w14:paraId="698BBDB4" w14:textId="77777777" w:rsidR="00552314" w:rsidRDefault="003C5108" w:rsidP="00F24C35">
      <w:pPr>
        <w:pStyle w:val="KeinLeerraum"/>
        <w:spacing w:line="360" w:lineRule="auto"/>
        <w:jc w:val="both"/>
      </w:pPr>
      <w:r>
        <w:rPr>
          <w:noProof/>
        </w:rPr>
        <w:drawing>
          <wp:inline distT="0" distB="0" distL="0" distR="0" wp14:anchorId="60BD7216" wp14:editId="5ECE8E8E">
            <wp:extent cx="5753100" cy="2914650"/>
            <wp:effectExtent l="19050" t="0" r="0" b="0"/>
            <wp:docPr id="5" name="Bild 2" descr="C:\Users\Jonas\Dropbox\swe\mc_works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as\Dropbox\swe\mc_works2_2.PNG"/>
                    <pic:cNvPicPr>
                      <a:picLocks noChangeAspect="1" noChangeArrowheads="1"/>
                    </pic:cNvPicPr>
                  </pic:nvPicPr>
                  <pic:blipFill>
                    <a:blip r:embed="rId13" cstate="print"/>
                    <a:srcRect/>
                    <a:stretch>
                      <a:fillRect/>
                    </a:stretch>
                  </pic:blipFill>
                  <pic:spPr bwMode="auto">
                    <a:xfrm>
                      <a:off x="0" y="0"/>
                      <a:ext cx="5753100" cy="2914650"/>
                    </a:xfrm>
                    <a:prstGeom prst="rect">
                      <a:avLst/>
                    </a:prstGeom>
                    <a:noFill/>
                    <a:ln w="9525">
                      <a:noFill/>
                      <a:miter lim="800000"/>
                      <a:headEnd/>
                      <a:tailEnd/>
                    </a:ln>
                  </pic:spPr>
                </pic:pic>
              </a:graphicData>
            </a:graphic>
          </wp:inline>
        </w:drawing>
      </w:r>
    </w:p>
    <w:p w14:paraId="30F9A4C4" w14:textId="77777777" w:rsidR="00552314" w:rsidRDefault="00552314" w:rsidP="00F24C35">
      <w:pPr>
        <w:pStyle w:val="Beschriftung"/>
        <w:spacing w:line="360" w:lineRule="auto"/>
        <w:jc w:val="both"/>
      </w:pPr>
      <w:r>
        <w:t xml:space="preserve">Abbildung </w:t>
      </w:r>
      <w:fldSimple w:instr=" SEQ Abbildung \* ARABIC ">
        <w:r w:rsidR="008F66EE">
          <w:rPr>
            <w:noProof/>
          </w:rPr>
          <w:t>4</w:t>
        </w:r>
      </w:fldSimple>
      <w:r>
        <w:t xml:space="preserve">: Reservierung von </w:t>
      </w:r>
      <w:proofErr w:type="spellStart"/>
      <w:r>
        <w:t>Mulicast</w:t>
      </w:r>
      <w:proofErr w:type="spellEnd"/>
      <w:r>
        <w:t>-Pfaden</w:t>
      </w:r>
    </w:p>
    <w:p w14:paraId="7432CF23" w14:textId="77777777" w:rsidR="00552314" w:rsidRDefault="00552314" w:rsidP="00F24C35">
      <w:pPr>
        <w:pStyle w:val="KeinLeerraum"/>
        <w:spacing w:line="360" w:lineRule="auto"/>
        <w:jc w:val="both"/>
      </w:pPr>
    </w:p>
    <w:p w14:paraId="5C416D0C" w14:textId="77777777" w:rsidR="00552314" w:rsidRDefault="00552314" w:rsidP="00F24C35">
      <w:pPr>
        <w:pStyle w:val="berschrift2"/>
        <w:numPr>
          <w:ilvl w:val="1"/>
          <w:numId w:val="3"/>
        </w:numPr>
        <w:spacing w:line="360" w:lineRule="auto"/>
        <w:jc w:val="both"/>
      </w:pPr>
      <w:r>
        <w:t xml:space="preserve"> </w:t>
      </w:r>
      <w:bookmarkStart w:id="6" w:name="_Toc305928094"/>
      <w:r>
        <w:t>Zusammenfassung</w:t>
      </w:r>
      <w:bookmarkEnd w:id="6"/>
    </w:p>
    <w:p w14:paraId="55013E99" w14:textId="77777777" w:rsidR="00552314" w:rsidRDefault="00552314" w:rsidP="00F24C35">
      <w:pPr>
        <w:pStyle w:val="KeinLeerraum"/>
        <w:spacing w:line="360" w:lineRule="auto"/>
        <w:jc w:val="both"/>
      </w:pPr>
      <w:r>
        <w:t>Der MultiCastor 1.0 ist im Stande Multicastverbindungen auf Layer-3 herzustellen. Für IPv4 verwendet er das IGM-Protokoll und für IPv6 das MLD-Protokoll. Der MultiCastor 2.0 soll zusätzlich Multicastverbindungen auf Layer-2 herstellen können. Dazu soll das MMR-Protokoll implementiert werden.</w:t>
      </w:r>
    </w:p>
    <w:p w14:paraId="2BCB5A3C" w14:textId="77777777" w:rsidR="00F24C35" w:rsidRDefault="00F24C35">
      <w:pPr>
        <w:rPr>
          <w:sz w:val="24"/>
        </w:rPr>
      </w:pPr>
      <w:r>
        <w:br w:type="page"/>
      </w:r>
    </w:p>
    <w:p w14:paraId="335183CB" w14:textId="77777777" w:rsidR="00552314" w:rsidRDefault="00552314" w:rsidP="005650BB">
      <w:pPr>
        <w:pStyle w:val="berschrift1"/>
        <w:numPr>
          <w:ilvl w:val="0"/>
          <w:numId w:val="3"/>
        </w:numPr>
        <w:jc w:val="both"/>
      </w:pPr>
      <w:bookmarkStart w:id="7" w:name="_Toc305928095"/>
      <w:r>
        <w:lastRenderedPageBreak/>
        <w:t>Produktfunktionen</w:t>
      </w:r>
      <w:bookmarkEnd w:id="7"/>
    </w:p>
    <w:p w14:paraId="5939CDF9" w14:textId="77777777" w:rsidR="00552314" w:rsidRDefault="00EE10CE" w:rsidP="005650BB">
      <w:pPr>
        <w:pStyle w:val="berschrift2"/>
        <w:numPr>
          <w:ilvl w:val="1"/>
          <w:numId w:val="3"/>
        </w:numPr>
        <w:jc w:val="both"/>
      </w:pPr>
      <w:r>
        <w:t xml:space="preserve"> </w:t>
      </w:r>
      <w:bookmarkStart w:id="8" w:name="_Toc305928096"/>
      <w:proofErr w:type="spellStart"/>
      <w:r>
        <w:t>Use</w:t>
      </w:r>
      <w:proofErr w:type="spellEnd"/>
      <w:r>
        <w:t xml:space="preserve"> Cases</w:t>
      </w:r>
      <w:bookmarkEnd w:id="8"/>
    </w:p>
    <w:p w14:paraId="199FB163" w14:textId="77777777" w:rsidR="00EE10CE" w:rsidRDefault="00EE10CE" w:rsidP="005650BB">
      <w:pPr>
        <w:pStyle w:val="KeinLeerraum"/>
        <w:jc w:val="both"/>
      </w:pPr>
    </w:p>
    <w:p w14:paraId="1E64D3F8" w14:textId="77777777" w:rsidR="00EE10CE" w:rsidRDefault="003C5108" w:rsidP="005650BB">
      <w:pPr>
        <w:pStyle w:val="KeinLeerraum"/>
        <w:keepNext/>
        <w:jc w:val="both"/>
      </w:pPr>
      <w:r>
        <w:rPr>
          <w:i/>
          <w:noProof/>
          <w:color w:val="0000FF"/>
        </w:rPr>
        <w:drawing>
          <wp:inline distT="0" distB="0" distL="0" distR="0" wp14:anchorId="353FD240" wp14:editId="6C71B3F8">
            <wp:extent cx="6213155" cy="3333750"/>
            <wp:effectExtent l="19050" t="0" r="0" b="0"/>
            <wp:docPr id="6" name="Bild 3" descr="C:\Users\Jonas\Dropbox\swe\mc_usecas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as\Dropbox\swe\mc_usecases_2.png"/>
                    <pic:cNvPicPr>
                      <a:picLocks noChangeAspect="1" noChangeArrowheads="1"/>
                    </pic:cNvPicPr>
                  </pic:nvPicPr>
                  <pic:blipFill>
                    <a:blip r:embed="rId14" cstate="print"/>
                    <a:stretch>
                      <a:fillRect/>
                    </a:stretch>
                  </pic:blipFill>
                  <pic:spPr bwMode="auto">
                    <a:xfrm>
                      <a:off x="0" y="0"/>
                      <a:ext cx="6213155" cy="3333750"/>
                    </a:xfrm>
                    <a:prstGeom prst="rect">
                      <a:avLst/>
                    </a:prstGeom>
                    <a:noFill/>
                    <a:ln w="9525">
                      <a:noFill/>
                      <a:miter lim="800000"/>
                      <a:headEnd/>
                      <a:tailEnd/>
                    </a:ln>
                  </pic:spPr>
                </pic:pic>
              </a:graphicData>
            </a:graphic>
          </wp:inline>
        </w:drawing>
      </w:r>
    </w:p>
    <w:p w14:paraId="1D24A2FE" w14:textId="77777777" w:rsidR="00EE10CE" w:rsidRDefault="00EE10CE" w:rsidP="005650BB">
      <w:pPr>
        <w:pStyle w:val="Beschriftung"/>
        <w:jc w:val="both"/>
      </w:pPr>
      <w:r>
        <w:t xml:space="preserve">Abbildung </w:t>
      </w:r>
      <w:fldSimple w:instr=" SEQ Abbildung \* ARABIC ">
        <w:r w:rsidR="008F66EE">
          <w:rPr>
            <w:noProof/>
          </w:rPr>
          <w:t>5</w:t>
        </w:r>
      </w:fldSimple>
      <w:r>
        <w:t xml:space="preserve">: </w:t>
      </w:r>
      <w:proofErr w:type="spellStart"/>
      <w:r>
        <w:t>Use</w:t>
      </w:r>
      <w:proofErr w:type="spellEnd"/>
      <w:r>
        <w:t>-Case-Diagramm</w:t>
      </w:r>
    </w:p>
    <w:p w14:paraId="218DB235" w14:textId="77777777" w:rsidR="00EE10CE" w:rsidRDefault="00EE10CE" w:rsidP="005650BB">
      <w:pPr>
        <w:pStyle w:val="KeinLeerraum"/>
        <w:jc w:val="both"/>
      </w:pPr>
      <w:r>
        <w:t xml:space="preserve">Beschreibung der </w:t>
      </w:r>
      <w:proofErr w:type="spellStart"/>
      <w:r>
        <w:t>Use</w:t>
      </w:r>
      <w:proofErr w:type="spellEnd"/>
      <w:r>
        <w:t>-Cases aus Abbildung 4:</w:t>
      </w:r>
    </w:p>
    <w:p w14:paraId="53FA5D1D" w14:textId="77777777" w:rsidR="00EE10CE" w:rsidRDefault="006C162E" w:rsidP="005650BB">
      <w:pPr>
        <w:pStyle w:val="berschrift3"/>
        <w:numPr>
          <w:ilvl w:val="2"/>
          <w:numId w:val="3"/>
        </w:numPr>
        <w:jc w:val="both"/>
      </w:pPr>
      <w:r>
        <w:t xml:space="preserve"> </w:t>
      </w:r>
      <w:bookmarkStart w:id="9" w:name="_Toc305928097"/>
      <w:r w:rsidR="00EE10CE">
        <w:t>/LUC10/ Send Multicast</w:t>
      </w:r>
      <w:bookmarkEnd w:id="9"/>
    </w:p>
    <w:p w14:paraId="46D314C6" w14:textId="77777777" w:rsidR="00EE10CE" w:rsidRDefault="00EE10CE" w:rsidP="005650BB">
      <w:pPr>
        <w:pStyle w:val="KeinLeerraum"/>
        <w:jc w:val="both"/>
      </w:pPr>
      <w:r w:rsidRPr="00EE10CE">
        <w:t xml:space="preserve">Das Programm </w:t>
      </w:r>
      <w:r w:rsidR="00BD4EFB">
        <w:t>soll</w:t>
      </w:r>
      <w:r>
        <w:t>,</w:t>
      </w:r>
      <w:r w:rsidRPr="00EE10CE">
        <w:t xml:space="preserve"> an verschiedene Multicast-Gruppen über wahl</w:t>
      </w:r>
      <w:r>
        <w:t>weise ein</w:t>
      </w:r>
      <w:r w:rsidR="001E7930">
        <w:t>en mit</w:t>
      </w:r>
      <w:r>
        <w:t xml:space="preserve"> Layer-3-</w:t>
      </w:r>
      <w:r w:rsidRPr="00EE10CE">
        <w:t>Protokoll (I</w:t>
      </w:r>
      <w:r w:rsidR="000510E8">
        <w:t>G</w:t>
      </w:r>
      <w:r>
        <w:t>MP</w:t>
      </w:r>
      <w:r w:rsidR="003C5108">
        <w:t>/MLD</w:t>
      </w:r>
      <w:r>
        <w:t>) oder ein</w:t>
      </w:r>
      <w:r w:rsidR="001E7930">
        <w:t>en</w:t>
      </w:r>
      <w:r>
        <w:t xml:space="preserve"> Layer-2-</w:t>
      </w:r>
      <w:r w:rsidRPr="00EE10CE">
        <w:t>Pr</w:t>
      </w:r>
      <w:r w:rsidR="00AA59B8">
        <w:t xml:space="preserve">otokoll (MMRP) </w:t>
      </w:r>
      <w:r w:rsidR="001E7930">
        <w:t xml:space="preserve">reservierten Netzwerkpfad </w:t>
      </w:r>
      <w:r w:rsidR="00AA59B8">
        <w:t>Daten senden.</w:t>
      </w:r>
      <w:r w:rsidRPr="00EE10CE">
        <w:t xml:space="preserve"> Die gesendeten Pakete sollen auf der Empfängerseite identifizierbar sein.</w:t>
      </w:r>
    </w:p>
    <w:p w14:paraId="2AD0D7B5" w14:textId="77777777" w:rsidR="00EE10CE" w:rsidRDefault="006C162E" w:rsidP="005650BB">
      <w:pPr>
        <w:pStyle w:val="berschrift3"/>
        <w:numPr>
          <w:ilvl w:val="2"/>
          <w:numId w:val="3"/>
        </w:numPr>
        <w:jc w:val="both"/>
      </w:pPr>
      <w:r>
        <w:t xml:space="preserve"> </w:t>
      </w:r>
      <w:bookmarkStart w:id="10" w:name="_Toc305928098"/>
      <w:r w:rsidR="00EE10CE">
        <w:t>/LUC20/ Receive Multicast</w:t>
      </w:r>
      <w:bookmarkEnd w:id="10"/>
    </w:p>
    <w:p w14:paraId="28F0042F" w14:textId="77777777" w:rsidR="00EE10CE" w:rsidRDefault="00EE10CE" w:rsidP="005650BB">
      <w:pPr>
        <w:pStyle w:val="KeinLeerraum"/>
        <w:jc w:val="both"/>
      </w:pPr>
      <w:r w:rsidRPr="00EE10CE">
        <w:t xml:space="preserve">Das </w:t>
      </w:r>
      <w:r w:rsidR="001E7930">
        <w:t xml:space="preserve">Programm </w:t>
      </w:r>
      <w:r w:rsidR="00BD4EFB">
        <w:t>soll</w:t>
      </w:r>
      <w:r w:rsidRPr="00EE10CE">
        <w:t xml:space="preserve"> einzelne Multicastströme aus zuvor definierten Multicast-Gruppen </w:t>
      </w:r>
      <w:r>
        <w:t>e</w:t>
      </w:r>
      <w:r w:rsidRPr="00EE10CE">
        <w:t>mpfangen</w:t>
      </w:r>
      <w:r w:rsidR="001E7930">
        <w:t xml:space="preserve"> können</w:t>
      </w:r>
      <w:r w:rsidRPr="00EE10CE">
        <w:t>. Wahlwei</w:t>
      </w:r>
      <w:r w:rsidR="001E7930">
        <w:t xml:space="preserve">se sollen diese Ströme über einen durch </w:t>
      </w:r>
      <w:r w:rsidRPr="00EE10CE">
        <w:t>Layer-3 Protokoll (I</w:t>
      </w:r>
      <w:r w:rsidR="000510E8">
        <w:t>G</w:t>
      </w:r>
      <w:r w:rsidRPr="00EE10CE">
        <w:t>MP</w:t>
      </w:r>
      <w:r w:rsidR="003C5108">
        <w:t>/MLD</w:t>
      </w:r>
      <w:r w:rsidRPr="00EE10CE">
        <w:t xml:space="preserve">) oder ein </w:t>
      </w:r>
      <w:r w:rsidR="001E7930">
        <w:t xml:space="preserve">durch </w:t>
      </w:r>
      <w:r w:rsidRPr="00EE10CE">
        <w:t xml:space="preserve">Layer-2 Protokoll (MMRP) </w:t>
      </w:r>
      <w:r w:rsidR="001E7930">
        <w:t xml:space="preserve">reservierten Netzwerkpfad </w:t>
      </w:r>
      <w:r w:rsidRPr="00EE10CE">
        <w:t>übertragen werden. Anschli</w:t>
      </w:r>
      <w:r>
        <w:t>e</w:t>
      </w:r>
      <w:r w:rsidRPr="00EE10CE">
        <w:t>ßend müssen die Daten identifiziert und analysiert werden können.</w:t>
      </w:r>
    </w:p>
    <w:p w14:paraId="1ADD5937" w14:textId="77777777" w:rsidR="00E300A8" w:rsidRDefault="006C162E" w:rsidP="005650BB">
      <w:pPr>
        <w:pStyle w:val="berschrift3"/>
        <w:numPr>
          <w:ilvl w:val="2"/>
          <w:numId w:val="3"/>
        </w:numPr>
        <w:jc w:val="both"/>
      </w:pPr>
      <w:r>
        <w:t xml:space="preserve"> </w:t>
      </w:r>
      <w:bookmarkStart w:id="11" w:name="_Toc305928099"/>
      <w:r w:rsidR="00E300A8">
        <w:t>/LUC30/ Analyse Multicast</w:t>
      </w:r>
      <w:bookmarkEnd w:id="11"/>
    </w:p>
    <w:p w14:paraId="38B45A2A" w14:textId="77777777" w:rsidR="00090C5E" w:rsidRPr="00090C5E" w:rsidRDefault="00E300A8" w:rsidP="005650BB">
      <w:pPr>
        <w:pStyle w:val="KeinLeerraum"/>
        <w:jc w:val="both"/>
      </w:pPr>
      <w:r>
        <w:t>Diese Funktion wird von Rec</w:t>
      </w:r>
      <w:r w:rsidRPr="00E300A8">
        <w:t>e</w:t>
      </w:r>
      <w:r>
        <w:t>i</w:t>
      </w:r>
      <w:r w:rsidRPr="00E300A8">
        <w:t xml:space="preserve">ve Multicast genutzt. Dadurch ist das Programm in der </w:t>
      </w:r>
      <w:r>
        <w:t>Lage</w:t>
      </w:r>
      <w:r w:rsidR="00B348E6">
        <w:t>,</w:t>
      </w:r>
      <w:r>
        <w:t xml:space="preserve"> die empfangenen D</w:t>
      </w:r>
      <w:r w:rsidRPr="00E300A8">
        <w:t>aten zu analysieren und die einzelnen Daten</w:t>
      </w:r>
      <w:r w:rsidR="00B348E6">
        <w:t>s</w:t>
      </w:r>
      <w:r w:rsidRPr="00E300A8">
        <w:t xml:space="preserve">tröme zu identifizieren. Außerdem soll nach </w:t>
      </w:r>
      <w:r w:rsidR="00B348E6">
        <w:t>bestimmten Kriterien wie Zeitin</w:t>
      </w:r>
      <w:r w:rsidRPr="00E300A8">
        <w:t>tervall zwi</w:t>
      </w:r>
      <w:r w:rsidR="00B348E6">
        <w:t>schen den Daten und verlorenen D</w:t>
      </w:r>
      <w:r w:rsidRPr="00E300A8">
        <w:t xml:space="preserve">aten analysiert werden können. </w:t>
      </w:r>
      <w:r w:rsidRPr="00090C5E">
        <w:t>Genauere Informationen finden sich i</w:t>
      </w:r>
      <w:r w:rsidR="00090C5E">
        <w:t xml:space="preserve">m Kapitel </w:t>
      </w:r>
      <w:fldSimple w:instr=" REF _Ref305480623 \r  \* MERGEFORMAT ">
        <w:r w:rsidR="008F66EE">
          <w:t>3.2</w:t>
        </w:r>
      </w:fldSimple>
      <w:r w:rsidR="00090C5E">
        <w:t xml:space="preserve"> </w:t>
      </w:r>
      <w:fldSimple w:instr=" REF _Ref305480623  \* MERGEFORMAT ">
        <w:r w:rsidR="008F66EE">
          <w:t xml:space="preserve"> Anforderungen</w:t>
        </w:r>
      </w:fldSimple>
      <w:r w:rsidR="00090C5E">
        <w:t xml:space="preserve"> (Seite </w:t>
      </w:r>
      <w:fldSimple w:instr=" PAGEREF _Ref305480623 ">
        <w:r w:rsidR="008F66EE">
          <w:rPr>
            <w:noProof/>
          </w:rPr>
          <w:t>11</w:t>
        </w:r>
      </w:fldSimple>
      <w:r w:rsidR="00090C5E">
        <w:t>)</w:t>
      </w:r>
      <w:r w:rsidRPr="00090C5E">
        <w:t>.</w:t>
      </w:r>
    </w:p>
    <w:p w14:paraId="79F3C629" w14:textId="77777777" w:rsidR="00B348E6" w:rsidRDefault="006C162E" w:rsidP="005650BB">
      <w:pPr>
        <w:pStyle w:val="berschrift3"/>
        <w:numPr>
          <w:ilvl w:val="2"/>
          <w:numId w:val="3"/>
        </w:numPr>
        <w:jc w:val="both"/>
      </w:pPr>
      <w:r>
        <w:t xml:space="preserve"> </w:t>
      </w:r>
      <w:bookmarkStart w:id="12" w:name="_Toc305928100"/>
      <w:r w:rsidR="00B348E6">
        <w:t>/LUC40</w:t>
      </w:r>
      <w:r w:rsidR="00AA59B8">
        <w:t>/</w:t>
      </w:r>
      <w:r w:rsidR="00B348E6">
        <w:t xml:space="preserve"> </w:t>
      </w:r>
      <w:proofErr w:type="spellStart"/>
      <w:r w:rsidR="00B348E6">
        <w:t>Configure</w:t>
      </w:r>
      <w:proofErr w:type="spellEnd"/>
      <w:r w:rsidR="00B348E6">
        <w:t xml:space="preserve"> Settings</w:t>
      </w:r>
      <w:bookmarkEnd w:id="12"/>
    </w:p>
    <w:p w14:paraId="180608FC" w14:textId="77777777" w:rsidR="00B348E6" w:rsidRDefault="00B348E6" w:rsidP="005650BB">
      <w:pPr>
        <w:pStyle w:val="KeinLeerraum"/>
        <w:jc w:val="both"/>
      </w:pPr>
      <w:r w:rsidRPr="00B348E6">
        <w:t xml:space="preserve">Der Multicastor 2.0 </w:t>
      </w:r>
      <w:proofErr w:type="gramStart"/>
      <w:r w:rsidR="001E7930">
        <w:t>soll</w:t>
      </w:r>
      <w:r w:rsidRPr="00B348E6">
        <w:t xml:space="preserve"> ein System bereit </w:t>
      </w:r>
      <w:r w:rsidR="001E7930">
        <w:t xml:space="preserve">stellen </w:t>
      </w:r>
      <w:r>
        <w:t>über das eine Reihe von Einstel</w:t>
      </w:r>
      <w:r w:rsidRPr="00B348E6">
        <w:t>lungen</w:t>
      </w:r>
      <w:r w:rsidR="000F760F">
        <w:t>,</w:t>
      </w:r>
      <w:r w:rsidRPr="00B348E6">
        <w:t xml:space="preserve"> </w:t>
      </w:r>
      <w:r>
        <w:t xml:space="preserve">mit Hilfe von </w:t>
      </w:r>
      <w:proofErr w:type="spellStart"/>
      <w:r w:rsidRPr="000510E8">
        <w:t>Config</w:t>
      </w:r>
      <w:r w:rsidR="008B71FA" w:rsidRPr="000510E8">
        <w:t>uration</w:t>
      </w:r>
      <w:proofErr w:type="spellEnd"/>
      <w:r w:rsidR="008B71FA">
        <w:t xml:space="preserve"> F</w:t>
      </w:r>
      <w:r>
        <w:t>iles</w:t>
      </w:r>
      <w:r w:rsidR="000F760F">
        <w:t>,</w:t>
      </w:r>
      <w:proofErr w:type="gramEnd"/>
      <w:r w:rsidRPr="00B348E6">
        <w:t xml:space="preserve"> </w:t>
      </w:r>
      <w:r w:rsidR="008B71FA">
        <w:t>vorgenommen</w:t>
      </w:r>
      <w:r w:rsidRPr="00B348E6">
        <w:t xml:space="preserve"> werde</w:t>
      </w:r>
      <w:r w:rsidR="008B71FA">
        <w:t>n können. Diese Files können so</w:t>
      </w:r>
      <w:r w:rsidRPr="00B348E6">
        <w:t xml:space="preserve">wohl über </w:t>
      </w:r>
      <w:r w:rsidRPr="00B348E6">
        <w:lastRenderedPageBreak/>
        <w:t xml:space="preserve">die GUI, einen Texteditor </w:t>
      </w:r>
      <w:r w:rsidR="008B71FA">
        <w:t>als auch</w:t>
      </w:r>
      <w:r w:rsidRPr="00B348E6">
        <w:t xml:space="preserve"> die Kommandozeile konfiguriert werden. Sie beinhalten</w:t>
      </w:r>
      <w:r w:rsidR="000F760F">
        <w:t>,</w:t>
      </w:r>
      <w:r w:rsidRPr="00B348E6">
        <w:t xml:space="preserve"> getrennt</w:t>
      </w:r>
      <w:r w:rsidR="000F760F">
        <w:t>,</w:t>
      </w:r>
      <w:r w:rsidRPr="00B348E6">
        <w:t xml:space="preserve"> die Program</w:t>
      </w:r>
      <w:r>
        <w:t>m</w:t>
      </w:r>
      <w:r w:rsidR="0069034F">
        <w:t>s</w:t>
      </w:r>
      <w:r>
        <w:t>prache</w:t>
      </w:r>
      <w:r w:rsidR="0069034F">
        <w:t>n,</w:t>
      </w:r>
      <w:r>
        <w:t xml:space="preserve"> </w:t>
      </w:r>
      <w:r w:rsidR="0069034F">
        <w:t xml:space="preserve">Standartwerte für Formulare, gespeicherte Sender- und </w:t>
      </w:r>
      <w:proofErr w:type="spellStart"/>
      <w:r w:rsidR="0069034F">
        <w:t>Receiverdaten</w:t>
      </w:r>
      <w:proofErr w:type="spellEnd"/>
      <w:r w:rsidR="0069034F">
        <w:t xml:space="preserve"> </w:t>
      </w:r>
      <w:r>
        <w:t xml:space="preserve">sowie </w:t>
      </w:r>
      <w:r w:rsidR="0069034F">
        <w:t>sonstige</w:t>
      </w:r>
      <w:r>
        <w:t xml:space="preserve"> </w:t>
      </w:r>
      <w:r w:rsidR="0069034F">
        <w:t>Einstellungsmöglichkeiten</w:t>
      </w:r>
      <w:r w:rsidRPr="00B348E6">
        <w:t>.</w:t>
      </w:r>
    </w:p>
    <w:p w14:paraId="3A936937" w14:textId="77777777" w:rsidR="00B348E6" w:rsidRDefault="006C162E" w:rsidP="005650BB">
      <w:pPr>
        <w:pStyle w:val="berschrift3"/>
        <w:numPr>
          <w:ilvl w:val="2"/>
          <w:numId w:val="3"/>
        </w:numPr>
        <w:jc w:val="both"/>
      </w:pPr>
      <w:r>
        <w:t xml:space="preserve"> </w:t>
      </w:r>
      <w:bookmarkStart w:id="13" w:name="_Toc305928101"/>
      <w:r w:rsidR="00B348E6">
        <w:t xml:space="preserve">/LUC41/ Save </w:t>
      </w:r>
      <w:proofErr w:type="spellStart"/>
      <w:r w:rsidR="00B348E6">
        <w:t>Configuration</w:t>
      </w:r>
      <w:proofErr w:type="spellEnd"/>
      <w:r w:rsidR="00B348E6">
        <w:t xml:space="preserve"> File</w:t>
      </w:r>
      <w:bookmarkEnd w:id="13"/>
    </w:p>
    <w:p w14:paraId="44382943" w14:textId="77777777" w:rsidR="00B348E6" w:rsidRDefault="00B348E6" w:rsidP="005650BB">
      <w:pPr>
        <w:pStyle w:val="KeinLeerraum"/>
        <w:jc w:val="both"/>
      </w:pPr>
      <w:r w:rsidRPr="00B348E6">
        <w:t xml:space="preserve">Das Programm </w:t>
      </w:r>
      <w:r w:rsidR="00BD4EFB">
        <w:t>soll</w:t>
      </w:r>
      <w:r w:rsidRPr="00B348E6">
        <w:t xml:space="preserve"> Einstellungen</w:t>
      </w:r>
      <w:r>
        <w:t>,</w:t>
      </w:r>
      <w:r w:rsidRPr="00B348E6">
        <w:t xml:space="preserve"> die während der Benutzung des Programmes vorgenommen werden, in Konfigurationsfiles </w:t>
      </w:r>
      <w:r w:rsidR="001E7930">
        <w:t>s</w:t>
      </w:r>
      <w:r w:rsidRPr="00B348E6">
        <w:t>peichern. Dies geschieht modular</w:t>
      </w:r>
      <w:r>
        <w:t>,</w:t>
      </w:r>
      <w:r w:rsidRPr="00B348E6">
        <w:t xml:space="preserve"> damit </w:t>
      </w:r>
      <w:r>
        <w:t>sowohl einzelne Sender/Receiver als auch</w:t>
      </w:r>
      <w:r w:rsidRPr="00B348E6">
        <w:t xml:space="preserve"> mehrere Sender/Rece</w:t>
      </w:r>
      <w:r>
        <w:t>i</w:t>
      </w:r>
      <w:r w:rsidRPr="00B348E6">
        <w:t>ver gleichzeitig gespeichert werden können.</w:t>
      </w:r>
    </w:p>
    <w:p w14:paraId="3993D7B7" w14:textId="77777777" w:rsidR="00B348E6" w:rsidRDefault="006C162E" w:rsidP="005650BB">
      <w:pPr>
        <w:pStyle w:val="berschrift3"/>
        <w:numPr>
          <w:ilvl w:val="2"/>
          <w:numId w:val="3"/>
        </w:numPr>
        <w:jc w:val="both"/>
      </w:pPr>
      <w:r>
        <w:t xml:space="preserve"> </w:t>
      </w:r>
      <w:bookmarkStart w:id="14" w:name="_Toc305928102"/>
      <w:r w:rsidR="00B348E6">
        <w:t xml:space="preserve">/LUC42/ </w:t>
      </w:r>
      <w:proofErr w:type="spellStart"/>
      <w:r w:rsidR="00B348E6">
        <w:t>Load</w:t>
      </w:r>
      <w:proofErr w:type="spellEnd"/>
      <w:r w:rsidR="00B348E6">
        <w:t xml:space="preserve"> </w:t>
      </w:r>
      <w:proofErr w:type="spellStart"/>
      <w:r w:rsidR="00B348E6">
        <w:t>Configuration</w:t>
      </w:r>
      <w:proofErr w:type="spellEnd"/>
      <w:r w:rsidR="00B348E6">
        <w:t xml:space="preserve"> File</w:t>
      </w:r>
      <w:bookmarkEnd w:id="14"/>
    </w:p>
    <w:p w14:paraId="77C7624A" w14:textId="77777777" w:rsidR="00B348E6" w:rsidRDefault="00B348E6" w:rsidP="005650BB">
      <w:pPr>
        <w:pStyle w:val="KeinLeerraum"/>
        <w:jc w:val="both"/>
      </w:pPr>
      <w:r w:rsidRPr="00B348E6">
        <w:t xml:space="preserve">Das Programm </w:t>
      </w:r>
      <w:r w:rsidR="00BD4EFB">
        <w:t>soll</w:t>
      </w:r>
      <w:r>
        <w:t>,</w:t>
      </w:r>
      <w:r w:rsidRPr="00B348E6">
        <w:t xml:space="preserve"> bestehend</w:t>
      </w:r>
      <w:r>
        <w:t xml:space="preserve">e Konfigurationsfiles </w:t>
      </w:r>
      <w:r w:rsidR="001E7930">
        <w:t>l</w:t>
      </w:r>
      <w:r>
        <w:t>aden</w:t>
      </w:r>
      <w:r w:rsidR="001E7930">
        <w:t xml:space="preserve"> können</w:t>
      </w:r>
      <w:r>
        <w:t>.</w:t>
      </w:r>
      <w:r w:rsidRPr="00B348E6">
        <w:t xml:space="preserve"> Dies geschieht modular</w:t>
      </w:r>
      <w:r>
        <w:t>,</w:t>
      </w:r>
      <w:r w:rsidRPr="00B348E6">
        <w:t xml:space="preserve"> damit </w:t>
      </w:r>
      <w:r>
        <w:t>sowohl einzelne Sender/Receiver als auch</w:t>
      </w:r>
      <w:r w:rsidRPr="00B348E6">
        <w:t xml:space="preserve"> mehrere Sende</w:t>
      </w:r>
      <w:r>
        <w:t>r/Recei</w:t>
      </w:r>
      <w:r w:rsidRPr="00B348E6">
        <w:t>ver gleichzeitig geladen werden können</w:t>
      </w:r>
      <w:r w:rsidR="0069034F">
        <w:t xml:space="preserve"> (inkrementelles Laden)</w:t>
      </w:r>
      <w:r w:rsidRPr="00B348E6">
        <w:t>.</w:t>
      </w:r>
    </w:p>
    <w:p w14:paraId="3712B6C8" w14:textId="77777777" w:rsidR="00C776B5" w:rsidRPr="005552B4" w:rsidRDefault="006C162E" w:rsidP="005650BB">
      <w:pPr>
        <w:pStyle w:val="berschrift3"/>
        <w:numPr>
          <w:ilvl w:val="2"/>
          <w:numId w:val="3"/>
        </w:numPr>
        <w:jc w:val="both"/>
        <w:rPr>
          <w:lang w:val="en-US"/>
        </w:rPr>
      </w:pPr>
      <w:r w:rsidRPr="000510E8">
        <w:t xml:space="preserve"> </w:t>
      </w:r>
      <w:bookmarkStart w:id="15" w:name="_Toc305928103"/>
      <w:r w:rsidR="00C776B5" w:rsidRPr="005552B4">
        <w:rPr>
          <w:lang w:val="en-US"/>
        </w:rPr>
        <w:t>/LUC43/ Set/Delete Multicast Group Membership</w:t>
      </w:r>
      <w:bookmarkEnd w:id="15"/>
    </w:p>
    <w:p w14:paraId="63FAE0E9" w14:textId="77777777" w:rsidR="00C776B5" w:rsidRDefault="00C776B5" w:rsidP="005650BB">
      <w:pPr>
        <w:pStyle w:val="KeinLeerraum"/>
        <w:jc w:val="both"/>
      </w:pPr>
      <w:r w:rsidRPr="00C776B5">
        <w:t>Dies</w:t>
      </w:r>
      <w:r>
        <w:t xml:space="preserve">e Funktion </w:t>
      </w:r>
      <w:r w:rsidR="00BD4EFB">
        <w:t xml:space="preserve">soll </w:t>
      </w:r>
      <w:r>
        <w:t>es dem Benutzer</w:t>
      </w:r>
      <w:r w:rsidRPr="00C776B5">
        <w:t xml:space="preserve"> </w:t>
      </w:r>
      <w:r w:rsidR="00BD4EFB">
        <w:t>gestatten</w:t>
      </w:r>
      <w:r w:rsidR="00BD4EFB" w:rsidRPr="00C776B5">
        <w:t xml:space="preserve"> </w:t>
      </w:r>
      <w:r w:rsidRPr="00C776B5">
        <w:t>einer Multicast</w:t>
      </w:r>
      <w:r w:rsidR="00CA0A5D">
        <w:t>-Gruppe beizutreten als auch</w:t>
      </w:r>
      <w:r>
        <w:t xml:space="preserve"> die Gruppe </w:t>
      </w:r>
      <w:r w:rsidR="00CA0A5D">
        <w:t xml:space="preserve">wieder </w:t>
      </w:r>
      <w:r>
        <w:t>zu ver</w:t>
      </w:r>
      <w:r w:rsidRPr="00C776B5">
        <w:t xml:space="preserve">lassen. Für den Server bedeutet das Setzen oder Entfernen </w:t>
      </w:r>
      <w:r w:rsidR="00CA0A5D">
        <w:t xml:space="preserve">der Mitgliedschaft </w:t>
      </w:r>
      <w:r w:rsidRPr="00C776B5">
        <w:t>zu einer Multicast-Gruppe, dass er an diese Gruppe sendet oder nic</w:t>
      </w:r>
      <w:r>
        <w:t>ht.</w:t>
      </w:r>
    </w:p>
    <w:p w14:paraId="2A9324B6" w14:textId="77777777" w:rsidR="00E23F6F" w:rsidRPr="006C162E" w:rsidRDefault="006C162E" w:rsidP="005650BB">
      <w:pPr>
        <w:pStyle w:val="berschrift3"/>
        <w:numPr>
          <w:ilvl w:val="2"/>
          <w:numId w:val="3"/>
        </w:numPr>
        <w:jc w:val="both"/>
        <w:rPr>
          <w:lang w:val="en-US"/>
        </w:rPr>
      </w:pPr>
      <w:r w:rsidRPr="000510E8">
        <w:t xml:space="preserve"> </w:t>
      </w:r>
      <w:bookmarkStart w:id="16" w:name="_Toc305928104"/>
      <w:r w:rsidR="00E23F6F" w:rsidRPr="006C162E">
        <w:rPr>
          <w:lang w:val="en-US"/>
        </w:rPr>
        <w:t>/LUC44/ Activate/Deactivate Multicast Group</w:t>
      </w:r>
      <w:bookmarkEnd w:id="16"/>
    </w:p>
    <w:p w14:paraId="69F41A54" w14:textId="77777777" w:rsidR="00AC6185" w:rsidRDefault="00AC6185" w:rsidP="005650BB">
      <w:pPr>
        <w:pStyle w:val="KeinLeerraum"/>
        <w:jc w:val="both"/>
      </w:pPr>
      <w:r>
        <w:t>Bei dieser Einstellung</w:t>
      </w:r>
      <w:r w:rsidRPr="00AC6185">
        <w:t xml:space="preserve"> </w:t>
      </w:r>
      <w:r w:rsidR="00BD4EFB">
        <w:t>sollen</w:t>
      </w:r>
      <w:r w:rsidRPr="00AC6185">
        <w:t xml:space="preserve"> Multi</w:t>
      </w:r>
      <w:r w:rsidR="00CA0A5D">
        <w:t>cast-Gruppen deaktiviert werden</w:t>
      </w:r>
      <w:r w:rsidR="00BD4EFB">
        <w:t xml:space="preserve"> </w:t>
      </w:r>
      <w:r w:rsidR="00BD4EFB" w:rsidRPr="00AC6185">
        <w:t>können</w:t>
      </w:r>
      <w:r w:rsidR="00BD4EFB">
        <w:t>,</w:t>
      </w:r>
      <w:r w:rsidRPr="00AC6185">
        <w:t xml:space="preserve"> ohne sie zu löschen. So muss man eine Gruppe nicht neu hinzufügen sobald wieder Daten von ihr empfangen </w:t>
      </w:r>
      <w:r w:rsidR="00CA0A5D">
        <w:t>oder</w:t>
      </w:r>
      <w:r w:rsidRPr="00AC6185">
        <w:t xml:space="preserve"> an sie gesendet werden sollen.</w:t>
      </w:r>
    </w:p>
    <w:p w14:paraId="54A2FBE7" w14:textId="77777777" w:rsidR="00AC6185" w:rsidRDefault="006C162E" w:rsidP="005650BB">
      <w:pPr>
        <w:pStyle w:val="berschrift3"/>
        <w:numPr>
          <w:ilvl w:val="2"/>
          <w:numId w:val="3"/>
        </w:numPr>
        <w:jc w:val="both"/>
      </w:pPr>
      <w:r>
        <w:t xml:space="preserve"> </w:t>
      </w:r>
      <w:bookmarkStart w:id="17" w:name="_Toc305928105"/>
      <w:r w:rsidR="00AC6185">
        <w:t xml:space="preserve">/LUC45/ </w:t>
      </w:r>
      <w:proofErr w:type="spellStart"/>
      <w:r w:rsidR="00AC6185">
        <w:t>Configure</w:t>
      </w:r>
      <w:proofErr w:type="spellEnd"/>
      <w:r w:rsidR="00AC6185">
        <w:t xml:space="preserve"> Server Settings</w:t>
      </w:r>
      <w:bookmarkEnd w:id="17"/>
    </w:p>
    <w:p w14:paraId="0BA6C2A2" w14:textId="77777777" w:rsidR="00AC6185" w:rsidRPr="00E54FB1" w:rsidRDefault="00AC6185" w:rsidP="005650BB">
      <w:pPr>
        <w:pStyle w:val="KeinLeerraum"/>
        <w:jc w:val="both"/>
      </w:pPr>
      <w:r>
        <w:t>Der MultiCasto</w:t>
      </w:r>
      <w:r w:rsidRPr="00AC6185">
        <w:t xml:space="preserve">r 2.0 </w:t>
      </w:r>
      <w:r w:rsidR="001E7930">
        <w:t>soll es</w:t>
      </w:r>
      <w:r w:rsidRPr="00AC6185">
        <w:t xml:space="preserve"> dem Server</w:t>
      </w:r>
      <w:r w:rsidR="001E7930">
        <w:t xml:space="preserve"> ermöglichen</w:t>
      </w:r>
      <w:r w:rsidRPr="00AC6185">
        <w:t xml:space="preserve"> zwischen verschiedenen Sendearten zu</w:t>
      </w:r>
      <w:r>
        <w:t xml:space="preserve"> unterscheiden. Dies wird in den</w:t>
      </w:r>
      <w:r w:rsidRPr="00AC6185">
        <w:t xml:space="preserve"> Server Settings gespeichert. Dabei kann der Nutzer zwischen einer so</w:t>
      </w:r>
      <w:r w:rsidR="00CA0A5D">
        <w:t xml:space="preserve"> </w:t>
      </w:r>
      <w:r w:rsidRPr="00AC6185">
        <w:t>genannten Low</w:t>
      </w:r>
      <w:r>
        <w:t>-</w:t>
      </w:r>
      <w:r w:rsidRPr="00AC6185">
        <w:t>Time</w:t>
      </w:r>
      <w:r>
        <w:t>-</w:t>
      </w:r>
      <w:r w:rsidRPr="00AC6185">
        <w:t>Resolution und einer High</w:t>
      </w:r>
      <w:r>
        <w:t>-</w:t>
      </w:r>
      <w:r w:rsidRPr="00AC6185">
        <w:t>Time</w:t>
      </w:r>
      <w:r>
        <w:t>-</w:t>
      </w:r>
      <w:r w:rsidRPr="00AC6185">
        <w:t>Resolution wählen. Bei der High</w:t>
      </w:r>
      <w:r>
        <w:t>-</w:t>
      </w:r>
      <w:r w:rsidRPr="00AC6185">
        <w:t>Time</w:t>
      </w:r>
      <w:r>
        <w:t>-</w:t>
      </w:r>
      <w:r w:rsidRPr="00AC6185">
        <w:t>Re</w:t>
      </w:r>
      <w:r>
        <w:t>solution werden die Daten in we</w:t>
      </w:r>
      <w:r w:rsidRPr="00AC6185">
        <w:t>sentlich kleineren Zeitabständen gesendet. Diese Funktion bringt jedoch den Server oft an die Grenzen seiner Rechenleistu</w:t>
      </w:r>
      <w:r w:rsidR="00CA0A5D">
        <w:t>ng.</w:t>
      </w:r>
    </w:p>
    <w:p w14:paraId="1785820B" w14:textId="77777777" w:rsidR="00AC6185" w:rsidRDefault="00061082" w:rsidP="005650BB">
      <w:pPr>
        <w:pStyle w:val="berschrift3"/>
        <w:numPr>
          <w:ilvl w:val="2"/>
          <w:numId w:val="3"/>
        </w:numPr>
        <w:jc w:val="both"/>
      </w:pPr>
      <w:r>
        <w:t xml:space="preserve"> </w:t>
      </w:r>
      <w:bookmarkStart w:id="18" w:name="_Toc305928106"/>
      <w:r w:rsidR="00AC6185">
        <w:t xml:space="preserve">/LUC46/ </w:t>
      </w:r>
      <w:proofErr w:type="spellStart"/>
      <w:r w:rsidR="00AC6185">
        <w:t>Configure</w:t>
      </w:r>
      <w:proofErr w:type="spellEnd"/>
      <w:r w:rsidR="00AC6185">
        <w:t xml:space="preserve"> Language Settings</w:t>
      </w:r>
      <w:bookmarkEnd w:id="18"/>
    </w:p>
    <w:p w14:paraId="77DA9485" w14:textId="77777777" w:rsidR="00AC6185" w:rsidRDefault="00AC6185" w:rsidP="005650BB">
      <w:pPr>
        <w:pStyle w:val="KeinLeerraum"/>
        <w:jc w:val="both"/>
      </w:pPr>
      <w:r w:rsidRPr="00AC6185">
        <w:t xml:space="preserve">Über </w:t>
      </w:r>
      <w:proofErr w:type="spellStart"/>
      <w:r w:rsidRPr="00AC6185">
        <w:t>La</w:t>
      </w:r>
      <w:r w:rsidR="00CA0A5D">
        <w:t>nguage</w:t>
      </w:r>
      <w:r w:rsidRPr="00AC6185">
        <w:t>f</w:t>
      </w:r>
      <w:r>
        <w:t>iles</w:t>
      </w:r>
      <w:proofErr w:type="spellEnd"/>
      <w:r>
        <w:t xml:space="preserve"> </w:t>
      </w:r>
      <w:r w:rsidR="00BD4EFB">
        <w:t xml:space="preserve">soll </w:t>
      </w:r>
      <w:r>
        <w:t>die Sprache des MultiC</w:t>
      </w:r>
      <w:r w:rsidRPr="00AC6185">
        <w:t>astor</w:t>
      </w:r>
      <w:r>
        <w:t>s</w:t>
      </w:r>
      <w:r w:rsidRPr="00AC6185">
        <w:t xml:space="preserve"> 2.0 geändert werden</w:t>
      </w:r>
      <w:r w:rsidR="00BD4EFB">
        <w:t xml:space="preserve"> können</w:t>
      </w:r>
      <w:r w:rsidRPr="00AC6185">
        <w:t>. Es wird ein System bereitgestellt mit dem diese Files erstellt und geladen werden können.</w:t>
      </w:r>
    </w:p>
    <w:p w14:paraId="178098D2" w14:textId="77777777" w:rsidR="00061082" w:rsidRDefault="00061082" w:rsidP="005650BB">
      <w:pPr>
        <w:pStyle w:val="berschrift3"/>
        <w:numPr>
          <w:ilvl w:val="2"/>
          <w:numId w:val="3"/>
        </w:numPr>
        <w:jc w:val="both"/>
      </w:pPr>
      <w:r>
        <w:t xml:space="preserve"> </w:t>
      </w:r>
      <w:bookmarkStart w:id="19" w:name="_Toc305928107"/>
      <w:r>
        <w:t>/LUC50/ Multi-Instance-</w:t>
      </w:r>
      <w:proofErr w:type="spellStart"/>
      <w:r>
        <w:t>Ability</w:t>
      </w:r>
      <w:bookmarkEnd w:id="19"/>
      <w:proofErr w:type="spellEnd"/>
    </w:p>
    <w:p w14:paraId="3B737659" w14:textId="77777777" w:rsidR="00CA0A5D" w:rsidRPr="003C5108" w:rsidRDefault="00CA0A5D" w:rsidP="005650BB">
      <w:pPr>
        <w:pStyle w:val="KeinLeerraum"/>
        <w:jc w:val="both"/>
      </w:pPr>
      <w:r>
        <w:t xml:space="preserve">Es </w:t>
      </w:r>
      <w:r w:rsidR="00BD4EFB">
        <w:t xml:space="preserve">sollen </w:t>
      </w:r>
      <w:r>
        <w:t>mehrere Programminstanzen gleichzeitig gestartet werden</w:t>
      </w:r>
      <w:r w:rsidR="00BD4EFB" w:rsidRPr="00BD4EFB">
        <w:t xml:space="preserve"> </w:t>
      </w:r>
      <w:r w:rsidR="00BD4EFB">
        <w:t>können</w:t>
      </w:r>
      <w:r w:rsidR="00061082" w:rsidRPr="00061082">
        <w:t>. Die</w:t>
      </w:r>
      <w:r w:rsidR="000F760F">
        <w:t xml:space="preserve"> verschiedenen</w:t>
      </w:r>
      <w:r w:rsidR="00061082" w:rsidRPr="00061082">
        <w:t xml:space="preserve"> Instanzen können </w:t>
      </w:r>
      <w:r w:rsidR="00061082" w:rsidRPr="003C5108">
        <w:t>über die Loopback-Funktion auch lokal untereinander kommunizieren</w:t>
      </w:r>
      <w:r w:rsidRPr="003C5108">
        <w:t>.</w:t>
      </w:r>
    </w:p>
    <w:p w14:paraId="579007CD" w14:textId="77777777" w:rsidR="00061082" w:rsidRDefault="00061082" w:rsidP="005650BB">
      <w:pPr>
        <w:pStyle w:val="KeinLeerraum"/>
        <w:jc w:val="both"/>
      </w:pPr>
      <w:r w:rsidRPr="00061082">
        <w:t>Des</w:t>
      </w:r>
      <w:r>
        <w:t xml:space="preserve"> W</w:t>
      </w:r>
      <w:r w:rsidRPr="00061082">
        <w:t>eiteren ist das Fen</w:t>
      </w:r>
      <w:r>
        <w:t>stermanagement des MultiC</w:t>
      </w:r>
      <w:r w:rsidRPr="00061082">
        <w:t>astor</w:t>
      </w:r>
      <w:r>
        <w:t>s</w:t>
      </w:r>
      <w:r w:rsidRPr="00061082">
        <w:t xml:space="preserve"> 2.0 so aufgebaut</w:t>
      </w:r>
      <w:r>
        <w:t>, dass</w:t>
      </w:r>
      <w:r w:rsidRPr="00061082">
        <w:t xml:space="preserve"> diese Instanzen eindeuti</w:t>
      </w:r>
      <w:r w:rsidR="00CA0A5D">
        <w:t>g voneinander unterschieden wer</w:t>
      </w:r>
      <w:r w:rsidRPr="00061082">
        <w:t>den können.</w:t>
      </w:r>
    </w:p>
    <w:p w14:paraId="4B882AA6" w14:textId="77777777" w:rsidR="00061082" w:rsidRDefault="008463E3" w:rsidP="005650BB">
      <w:pPr>
        <w:pStyle w:val="berschrift3"/>
        <w:numPr>
          <w:ilvl w:val="2"/>
          <w:numId w:val="3"/>
        </w:numPr>
        <w:jc w:val="both"/>
      </w:pPr>
      <w:r>
        <w:t xml:space="preserve"> </w:t>
      </w:r>
      <w:bookmarkStart w:id="20" w:name="_Toc305928108"/>
      <w:r>
        <w:t xml:space="preserve">/LUC60/ </w:t>
      </w:r>
      <w:proofErr w:type="spellStart"/>
      <w:r>
        <w:t>Functional</w:t>
      </w:r>
      <w:proofErr w:type="spellEnd"/>
      <w:r>
        <w:t xml:space="preserve"> </w:t>
      </w:r>
      <w:proofErr w:type="spellStart"/>
      <w:r>
        <w:t>Testing</w:t>
      </w:r>
      <w:bookmarkEnd w:id="20"/>
      <w:proofErr w:type="spellEnd"/>
    </w:p>
    <w:p w14:paraId="41D900B7" w14:textId="77777777" w:rsidR="003C5108" w:rsidRDefault="008463E3" w:rsidP="005650BB">
      <w:pPr>
        <w:pStyle w:val="KeinLeerraum"/>
        <w:jc w:val="both"/>
        <w:rPr>
          <w:noProof/>
        </w:rPr>
      </w:pPr>
      <w:r>
        <w:t xml:space="preserve">Es </w:t>
      </w:r>
      <w:r w:rsidR="00BD4EFB">
        <w:t xml:space="preserve">soll </w:t>
      </w:r>
      <w:r>
        <w:t>ein auf STAF/STAX beruhendes System bereitgestellt</w:t>
      </w:r>
      <w:r w:rsidR="00BD4EFB">
        <w:t xml:space="preserve"> werden</w:t>
      </w:r>
      <w:r>
        <w:t xml:space="preserve">, über das die volle Funktionalität des Programmes geprüft werden kann. Dies soll über die Kommandozeile geschehen. Dazu gehören </w:t>
      </w:r>
      <w:proofErr w:type="spellStart"/>
      <w:r>
        <w:t>Config</w:t>
      </w:r>
      <w:proofErr w:type="spellEnd"/>
      <w:r>
        <w:t xml:space="preserve">-, </w:t>
      </w:r>
      <w:proofErr w:type="spellStart"/>
      <w:r>
        <w:t>Logging</w:t>
      </w:r>
      <w:proofErr w:type="spellEnd"/>
      <w:r>
        <w:t>- und Ethernet-Tests.</w:t>
      </w:r>
    </w:p>
    <w:p w14:paraId="3CFD413A" w14:textId="77777777" w:rsidR="003C5108" w:rsidRPr="003C5108" w:rsidRDefault="003C5108" w:rsidP="005650BB">
      <w:pPr>
        <w:pStyle w:val="KeinLeerraum"/>
        <w:jc w:val="both"/>
        <w:rPr>
          <w:noProof/>
          <w:sz w:val="6"/>
          <w:szCs w:val="6"/>
        </w:rPr>
      </w:pPr>
    </w:p>
    <w:p w14:paraId="5ABC1241" w14:textId="77777777" w:rsidR="008463E3" w:rsidRDefault="008463E3" w:rsidP="003C5108">
      <w:pPr>
        <w:pStyle w:val="KeinLeerraum"/>
        <w:jc w:val="center"/>
      </w:pPr>
    </w:p>
    <w:p w14:paraId="7C152CB0" w14:textId="77777777" w:rsidR="00AA59B8" w:rsidRDefault="00AA59B8">
      <w:pPr>
        <w:rPr>
          <w:sz w:val="24"/>
        </w:rPr>
      </w:pPr>
      <w:r>
        <w:br w:type="page"/>
      </w:r>
    </w:p>
    <w:p w14:paraId="53605D6A" w14:textId="77777777" w:rsidR="00902776" w:rsidRDefault="00E54FB1" w:rsidP="005650BB">
      <w:pPr>
        <w:pStyle w:val="berschrift2"/>
        <w:numPr>
          <w:ilvl w:val="1"/>
          <w:numId w:val="3"/>
        </w:numPr>
        <w:jc w:val="both"/>
      </w:pPr>
      <w:bookmarkStart w:id="21" w:name="_Ref305480623"/>
      <w:r>
        <w:lastRenderedPageBreak/>
        <w:t xml:space="preserve"> </w:t>
      </w:r>
      <w:bookmarkStart w:id="22" w:name="_Toc305928109"/>
      <w:r w:rsidR="00902776">
        <w:t>Anforderungen</w:t>
      </w:r>
      <w:bookmarkEnd w:id="21"/>
      <w:bookmarkEnd w:id="22"/>
    </w:p>
    <w:p w14:paraId="32EC808D" w14:textId="77777777" w:rsidR="00AA59B8" w:rsidRPr="00AA59B8" w:rsidRDefault="00AA59B8" w:rsidP="00AA59B8"/>
    <w:tbl>
      <w:tblPr>
        <w:tblStyle w:val="HelleSchattierung-Akzent2"/>
        <w:tblW w:w="0" w:type="auto"/>
        <w:tblLook w:val="04A0" w:firstRow="1" w:lastRow="0" w:firstColumn="1" w:lastColumn="0" w:noHBand="0" w:noVBand="1"/>
      </w:tblPr>
      <w:tblGrid>
        <w:gridCol w:w="1242"/>
        <w:gridCol w:w="7970"/>
      </w:tblGrid>
      <w:tr w:rsidR="00CA1106" w14:paraId="5E40515C" w14:textId="77777777" w:rsidTr="00510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60C8148" w14:textId="77777777" w:rsidR="00CA1106" w:rsidRDefault="00510BC3" w:rsidP="005650BB">
            <w:pPr>
              <w:pStyle w:val="KeinLeerraum"/>
              <w:jc w:val="both"/>
            </w:pPr>
            <w:r>
              <w:t>Nummer</w:t>
            </w:r>
          </w:p>
        </w:tc>
        <w:tc>
          <w:tcPr>
            <w:tcW w:w="7970" w:type="dxa"/>
          </w:tcPr>
          <w:p w14:paraId="18C87BC1" w14:textId="77777777" w:rsidR="00CA1106" w:rsidRDefault="00510BC3" w:rsidP="005650BB">
            <w:pPr>
              <w:pStyle w:val="KeinLeerraum"/>
              <w:jc w:val="both"/>
              <w:cnfStyle w:val="100000000000" w:firstRow="1" w:lastRow="0" w:firstColumn="0" w:lastColumn="0" w:oddVBand="0" w:evenVBand="0" w:oddHBand="0" w:evenHBand="0" w:firstRowFirstColumn="0" w:firstRowLastColumn="0" w:lastRowFirstColumn="0" w:lastRowLastColumn="0"/>
            </w:pPr>
            <w:r>
              <w:t>Anforderung</w:t>
            </w:r>
          </w:p>
        </w:tc>
      </w:tr>
      <w:tr w:rsidR="00CA1106" w14:paraId="3F51540D" w14:textId="77777777" w:rsidTr="00510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47E23BE" w14:textId="77777777" w:rsidR="00CA1106" w:rsidRDefault="00510BC3" w:rsidP="005650BB">
            <w:pPr>
              <w:pStyle w:val="KeinLeerraum"/>
              <w:jc w:val="both"/>
            </w:pPr>
            <w:r>
              <w:t>/LF10/</w:t>
            </w:r>
          </w:p>
        </w:tc>
        <w:tc>
          <w:tcPr>
            <w:tcW w:w="7970" w:type="dxa"/>
          </w:tcPr>
          <w:p w14:paraId="562E0A63" w14:textId="77777777" w:rsidR="00CA1106" w:rsidRDefault="00510BC3" w:rsidP="005650BB">
            <w:pPr>
              <w:pStyle w:val="KeinLeerraum"/>
              <w:jc w:val="both"/>
              <w:cnfStyle w:val="000000100000" w:firstRow="0" w:lastRow="0" w:firstColumn="0" w:lastColumn="0" w:oddVBand="0" w:evenVBand="0" w:oddHBand="1" w:evenHBand="0" w:firstRowFirstColumn="0" w:firstRowLastColumn="0" w:lastRowFirstColumn="0" w:lastRowLastColumn="0"/>
            </w:pPr>
            <w:r w:rsidRPr="00510BC3">
              <w:t>MultiCastor 2.0 muss das Multicast-</w:t>
            </w:r>
            <w:r w:rsidR="002F6BB9">
              <w:t>R</w:t>
            </w:r>
            <w:r w:rsidRPr="00510BC3">
              <w:t>egistrierungsprotokoll nach IEEE802.1ak (MMRP) unterstützen. Es muss sowohl ein Betrieb zwischen Sender und Empfänger mit einem zwischenges</w:t>
            </w:r>
            <w:r w:rsidR="002F6BB9">
              <w:t>c</w:t>
            </w:r>
            <w:r w:rsidRPr="00510BC3">
              <w:t>halteten MMRP-fähigen Netzwerk als auch direkt Back-</w:t>
            </w:r>
            <w:proofErr w:type="spellStart"/>
            <w:r w:rsidRPr="00510BC3">
              <w:t>to</w:t>
            </w:r>
            <w:proofErr w:type="spellEnd"/>
            <w:r w:rsidRPr="00510BC3">
              <w:t>-Back möglich sein.</w:t>
            </w:r>
          </w:p>
        </w:tc>
      </w:tr>
      <w:tr w:rsidR="00CA1106" w14:paraId="12682AB6" w14:textId="77777777" w:rsidTr="00510BC3">
        <w:tc>
          <w:tcPr>
            <w:cnfStyle w:val="001000000000" w:firstRow="0" w:lastRow="0" w:firstColumn="1" w:lastColumn="0" w:oddVBand="0" w:evenVBand="0" w:oddHBand="0" w:evenHBand="0" w:firstRowFirstColumn="0" w:firstRowLastColumn="0" w:lastRowFirstColumn="0" w:lastRowLastColumn="0"/>
            <w:tcW w:w="1242" w:type="dxa"/>
          </w:tcPr>
          <w:p w14:paraId="2E1259A1" w14:textId="77777777" w:rsidR="00CA1106" w:rsidRDefault="005D4903" w:rsidP="005650BB">
            <w:pPr>
              <w:pStyle w:val="KeinLeerraum"/>
              <w:jc w:val="both"/>
            </w:pPr>
            <w:r>
              <w:t>/LF1</w:t>
            </w:r>
            <w:r w:rsidR="00510BC3">
              <w:t>1/</w:t>
            </w:r>
          </w:p>
        </w:tc>
        <w:tc>
          <w:tcPr>
            <w:tcW w:w="7970" w:type="dxa"/>
          </w:tcPr>
          <w:p w14:paraId="11054657" w14:textId="77777777" w:rsidR="00CA1106" w:rsidRDefault="00510BC3" w:rsidP="005650BB">
            <w:pPr>
              <w:pStyle w:val="KeinLeerraum"/>
              <w:jc w:val="both"/>
              <w:cnfStyle w:val="000000000000" w:firstRow="0" w:lastRow="0" w:firstColumn="0" w:lastColumn="0" w:oddVBand="0" w:evenVBand="0" w:oddHBand="0" w:evenHBand="0" w:firstRowFirstColumn="0" w:firstRowLastColumn="0" w:lastRowFirstColumn="0" w:lastRowLastColumn="0"/>
            </w:pPr>
            <w:r w:rsidRPr="00510BC3">
              <w:t>Empfängerseitig muss für jede MAC-Adresse e</w:t>
            </w:r>
            <w:r w:rsidR="00CA0A5D">
              <w:t>in „</w:t>
            </w:r>
            <w:proofErr w:type="spellStart"/>
            <w:r w:rsidR="00CA0A5D">
              <w:t>ApplicantOnly</w:t>
            </w:r>
            <w:proofErr w:type="spellEnd"/>
            <w:r w:rsidR="00CA0A5D">
              <w:t>“-ähnlicher Zu</w:t>
            </w:r>
            <w:r w:rsidRPr="00510BC3">
              <w:t>standsautomat implementiert werden.</w:t>
            </w:r>
          </w:p>
        </w:tc>
      </w:tr>
      <w:tr w:rsidR="00CA1106" w14:paraId="01AFEA00" w14:textId="77777777" w:rsidTr="00510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13B36F3" w14:textId="77777777" w:rsidR="00CA1106" w:rsidRDefault="00510BC3" w:rsidP="005D4903">
            <w:pPr>
              <w:pStyle w:val="KeinLeerraum"/>
              <w:jc w:val="both"/>
            </w:pPr>
            <w:r>
              <w:t>/LF12/</w:t>
            </w:r>
          </w:p>
        </w:tc>
        <w:tc>
          <w:tcPr>
            <w:tcW w:w="7970" w:type="dxa"/>
          </w:tcPr>
          <w:p w14:paraId="17B7CFE9" w14:textId="77777777" w:rsidR="00CA1106" w:rsidRDefault="005D4903" w:rsidP="005650BB">
            <w:pPr>
              <w:pStyle w:val="KeinLeerraum"/>
              <w:jc w:val="both"/>
              <w:cnfStyle w:val="000000100000" w:firstRow="0" w:lastRow="0" w:firstColumn="0" w:lastColumn="0" w:oddVBand="0" w:evenVBand="0" w:oddHBand="1" w:evenHBand="0" w:firstRowFirstColumn="0" w:firstRowLastColumn="0" w:lastRowFirstColumn="0" w:lastRowLastColumn="0"/>
            </w:pPr>
            <w:r>
              <w:t>Im Multicastor 2.0 muss das Senden nach IEEE802.1ak implementiert werden.</w:t>
            </w:r>
            <w:r w:rsidR="00FE4852">
              <w:t xml:space="preserve"> Für die Kommunikation auf Layer 2 wir nach Möglichkeit die </w:t>
            </w:r>
            <w:proofErr w:type="spellStart"/>
            <w:r w:rsidR="00FE4852">
              <w:t>Jnet</w:t>
            </w:r>
            <w:proofErr w:type="spellEnd"/>
            <w:r w:rsidR="00FE4852">
              <w:t xml:space="preserve"> </w:t>
            </w:r>
            <w:proofErr w:type="spellStart"/>
            <w:r w:rsidR="00FE4852">
              <w:t>PCap</w:t>
            </w:r>
            <w:proofErr w:type="spellEnd"/>
            <w:r w:rsidR="00FE4852">
              <w:t xml:space="preserve"> API verwendet.</w:t>
            </w:r>
          </w:p>
        </w:tc>
      </w:tr>
      <w:tr w:rsidR="00CA1106" w14:paraId="5181A387" w14:textId="77777777" w:rsidTr="00510BC3">
        <w:tc>
          <w:tcPr>
            <w:cnfStyle w:val="001000000000" w:firstRow="0" w:lastRow="0" w:firstColumn="1" w:lastColumn="0" w:oddVBand="0" w:evenVBand="0" w:oddHBand="0" w:evenHBand="0" w:firstRowFirstColumn="0" w:firstRowLastColumn="0" w:lastRowFirstColumn="0" w:lastRowLastColumn="0"/>
            <w:tcW w:w="1242" w:type="dxa"/>
          </w:tcPr>
          <w:p w14:paraId="54B0B8FF" w14:textId="77777777" w:rsidR="00510BC3" w:rsidRDefault="00510BC3" w:rsidP="005650BB">
            <w:pPr>
              <w:pStyle w:val="KeinLeerraum"/>
              <w:jc w:val="both"/>
            </w:pPr>
            <w:r>
              <w:t>/LF20/</w:t>
            </w:r>
          </w:p>
        </w:tc>
        <w:tc>
          <w:tcPr>
            <w:tcW w:w="7970" w:type="dxa"/>
          </w:tcPr>
          <w:p w14:paraId="1AB5F4EB" w14:textId="77777777" w:rsidR="00CA1106" w:rsidRDefault="00510BC3" w:rsidP="005650BB">
            <w:pPr>
              <w:pStyle w:val="KeinLeerraum"/>
              <w:jc w:val="both"/>
              <w:cnfStyle w:val="000000000000" w:firstRow="0" w:lastRow="0" w:firstColumn="0" w:lastColumn="0" w:oddVBand="0" w:evenVBand="0" w:oddHBand="0" w:evenHBand="0" w:firstRowFirstColumn="0" w:firstRowLastColumn="0" w:lastRowFirstColumn="0" w:lastRowLastColumn="0"/>
            </w:pPr>
            <w:r w:rsidRPr="00510BC3">
              <w:t xml:space="preserve">Der MultiCastor 2.0 soll kontrolliert auf unumgängliche Probleme reagieren und das </w:t>
            </w:r>
            <w:proofErr w:type="spellStart"/>
            <w:r w:rsidRPr="00510BC3">
              <w:t>Logging</w:t>
            </w:r>
            <w:proofErr w:type="spellEnd"/>
            <w:r w:rsidRPr="00510BC3">
              <w:t xml:space="preserve"> in diesem Zusammenhang erweitert werden</w:t>
            </w:r>
          </w:p>
        </w:tc>
      </w:tr>
      <w:tr w:rsidR="00510BC3" w14:paraId="1C7005E1" w14:textId="77777777" w:rsidTr="00555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56B48CF" w14:textId="77777777" w:rsidR="00510BC3" w:rsidRDefault="00510BC3" w:rsidP="005650BB">
            <w:pPr>
              <w:pStyle w:val="KeinLeerraum"/>
              <w:jc w:val="both"/>
            </w:pPr>
            <w:r>
              <w:t>/LF21/</w:t>
            </w:r>
          </w:p>
        </w:tc>
        <w:tc>
          <w:tcPr>
            <w:tcW w:w="7970" w:type="dxa"/>
          </w:tcPr>
          <w:p w14:paraId="2FD51414" w14:textId="77777777" w:rsidR="00510BC3" w:rsidRDefault="00510BC3" w:rsidP="005650BB">
            <w:pPr>
              <w:pStyle w:val="KeinLeerraum"/>
              <w:jc w:val="both"/>
              <w:cnfStyle w:val="000000100000" w:firstRow="0" w:lastRow="0" w:firstColumn="0" w:lastColumn="0" w:oddVBand="0" w:evenVBand="0" w:oddHBand="1" w:evenHBand="0" w:firstRowFirstColumn="0" w:firstRowLastColumn="0" w:lastRowFirstColumn="0" w:lastRowLastColumn="0"/>
            </w:pPr>
            <w:r w:rsidRPr="00510BC3">
              <w:t>Es muss auf die Ressourcengrenze im Heap geachtet werden und entsprechend skaliert, geloggt und der User gewarnt werden</w:t>
            </w:r>
          </w:p>
        </w:tc>
      </w:tr>
      <w:tr w:rsidR="00510BC3" w14:paraId="3DF2C645" w14:textId="77777777" w:rsidTr="005552B4">
        <w:tc>
          <w:tcPr>
            <w:cnfStyle w:val="001000000000" w:firstRow="0" w:lastRow="0" w:firstColumn="1" w:lastColumn="0" w:oddVBand="0" w:evenVBand="0" w:oddHBand="0" w:evenHBand="0" w:firstRowFirstColumn="0" w:firstRowLastColumn="0" w:lastRowFirstColumn="0" w:lastRowLastColumn="0"/>
            <w:tcW w:w="1242" w:type="dxa"/>
          </w:tcPr>
          <w:p w14:paraId="109E4E93" w14:textId="77777777" w:rsidR="00510BC3" w:rsidRDefault="00510BC3" w:rsidP="005650BB">
            <w:pPr>
              <w:pStyle w:val="KeinLeerraum"/>
              <w:jc w:val="both"/>
            </w:pPr>
            <w:r>
              <w:t>/LF22/</w:t>
            </w:r>
          </w:p>
        </w:tc>
        <w:tc>
          <w:tcPr>
            <w:tcW w:w="7970" w:type="dxa"/>
          </w:tcPr>
          <w:p w14:paraId="24391BF8" w14:textId="77777777" w:rsidR="00510BC3" w:rsidRDefault="00510BC3" w:rsidP="005650BB">
            <w:pPr>
              <w:pStyle w:val="KeinLeerraum"/>
              <w:jc w:val="both"/>
              <w:cnfStyle w:val="000000000000" w:firstRow="0" w:lastRow="0" w:firstColumn="0" w:lastColumn="0" w:oddVBand="0" w:evenVBand="0" w:oddHBand="0" w:evenHBand="0" w:firstRowFirstColumn="0" w:firstRowLastColumn="0" w:lastRowFirstColumn="0" w:lastRowLastColumn="0"/>
            </w:pPr>
            <w:r w:rsidRPr="00510BC3">
              <w:t>Ein Netzwerkabriss muss kontrolliert abgefangen werden</w:t>
            </w:r>
          </w:p>
        </w:tc>
      </w:tr>
      <w:tr w:rsidR="00510BC3" w14:paraId="22522001" w14:textId="77777777" w:rsidTr="00555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5AD225B" w14:textId="77777777" w:rsidR="00510BC3" w:rsidRDefault="00510BC3" w:rsidP="005650BB">
            <w:pPr>
              <w:pStyle w:val="KeinLeerraum"/>
              <w:jc w:val="both"/>
            </w:pPr>
            <w:r>
              <w:t>/LF22.1/</w:t>
            </w:r>
          </w:p>
        </w:tc>
        <w:tc>
          <w:tcPr>
            <w:tcW w:w="7970" w:type="dxa"/>
          </w:tcPr>
          <w:p w14:paraId="7E0BB600" w14:textId="77777777" w:rsidR="00510BC3" w:rsidRDefault="00510BC3" w:rsidP="005650BB">
            <w:pPr>
              <w:pStyle w:val="KeinLeerraum"/>
              <w:jc w:val="both"/>
              <w:cnfStyle w:val="000000100000" w:firstRow="0" w:lastRow="0" w:firstColumn="0" w:lastColumn="0" w:oddVBand="0" w:evenVBand="0" w:oddHBand="1" w:evenHBand="0" w:firstRowFirstColumn="0" w:firstRowLastColumn="0" w:lastRowFirstColumn="0" w:lastRowLastColumn="0"/>
            </w:pPr>
            <w:r w:rsidRPr="00510BC3">
              <w:t>Ein Netzwerkabriss muss geloggt werden</w:t>
            </w:r>
          </w:p>
        </w:tc>
      </w:tr>
      <w:tr w:rsidR="00510BC3" w14:paraId="3BAA6160" w14:textId="77777777" w:rsidTr="005552B4">
        <w:tc>
          <w:tcPr>
            <w:cnfStyle w:val="001000000000" w:firstRow="0" w:lastRow="0" w:firstColumn="1" w:lastColumn="0" w:oddVBand="0" w:evenVBand="0" w:oddHBand="0" w:evenHBand="0" w:firstRowFirstColumn="0" w:firstRowLastColumn="0" w:lastRowFirstColumn="0" w:lastRowLastColumn="0"/>
            <w:tcW w:w="1242" w:type="dxa"/>
          </w:tcPr>
          <w:p w14:paraId="43A27F89" w14:textId="77777777" w:rsidR="00510BC3" w:rsidRDefault="00510BC3" w:rsidP="005650BB">
            <w:pPr>
              <w:pStyle w:val="KeinLeerraum"/>
              <w:jc w:val="both"/>
            </w:pPr>
            <w:r>
              <w:t>/LF22.2/</w:t>
            </w:r>
          </w:p>
        </w:tc>
        <w:tc>
          <w:tcPr>
            <w:tcW w:w="7970" w:type="dxa"/>
          </w:tcPr>
          <w:p w14:paraId="4C0374F3" w14:textId="77777777" w:rsidR="00510BC3" w:rsidRDefault="00510BC3" w:rsidP="005650BB">
            <w:pPr>
              <w:pStyle w:val="KeinLeerraum"/>
              <w:jc w:val="both"/>
              <w:cnfStyle w:val="000000000000" w:firstRow="0" w:lastRow="0" w:firstColumn="0" w:lastColumn="0" w:oddVBand="0" w:evenVBand="0" w:oddHBand="0" w:evenHBand="0" w:firstRowFirstColumn="0" w:firstRowLastColumn="0" w:lastRowFirstColumn="0" w:lastRowLastColumn="0"/>
            </w:pPr>
            <w:r w:rsidRPr="00510BC3">
              <w:t>Der User muss über den Netzwerkabriss informiert werden</w:t>
            </w:r>
          </w:p>
        </w:tc>
      </w:tr>
      <w:tr w:rsidR="00510BC3" w14:paraId="31BE81F0" w14:textId="77777777" w:rsidTr="00555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2666436" w14:textId="77777777" w:rsidR="00510BC3" w:rsidRDefault="00510BC3" w:rsidP="005650BB">
            <w:pPr>
              <w:pStyle w:val="KeinLeerraum"/>
              <w:jc w:val="both"/>
            </w:pPr>
            <w:r>
              <w:t>/LF22.3/</w:t>
            </w:r>
          </w:p>
        </w:tc>
        <w:tc>
          <w:tcPr>
            <w:tcW w:w="7970" w:type="dxa"/>
          </w:tcPr>
          <w:p w14:paraId="7D1F3844" w14:textId="77777777" w:rsidR="00510BC3" w:rsidRDefault="00510BC3" w:rsidP="005650BB">
            <w:pPr>
              <w:pStyle w:val="KeinLeerraum"/>
              <w:jc w:val="both"/>
              <w:cnfStyle w:val="000000100000" w:firstRow="0" w:lastRow="0" w:firstColumn="0" w:lastColumn="0" w:oddVBand="0" w:evenVBand="0" w:oddHBand="1" w:evenHBand="0" w:firstRowFirstColumn="0" w:firstRowLastColumn="0" w:lastRowFirstColumn="0" w:lastRowLastColumn="0"/>
            </w:pPr>
            <w:r w:rsidRPr="00510BC3">
              <w:t>Es muss versucht werden</w:t>
            </w:r>
            <w:r w:rsidR="002F6BB9">
              <w:t>,</w:t>
            </w:r>
            <w:r w:rsidRPr="00510BC3">
              <w:t xml:space="preserve"> die Verbindung wieder herzustellen</w:t>
            </w:r>
          </w:p>
        </w:tc>
      </w:tr>
      <w:tr w:rsidR="00510BC3" w14:paraId="0AE6D935" w14:textId="77777777" w:rsidTr="005552B4">
        <w:tc>
          <w:tcPr>
            <w:cnfStyle w:val="001000000000" w:firstRow="0" w:lastRow="0" w:firstColumn="1" w:lastColumn="0" w:oddVBand="0" w:evenVBand="0" w:oddHBand="0" w:evenHBand="0" w:firstRowFirstColumn="0" w:firstRowLastColumn="0" w:lastRowFirstColumn="0" w:lastRowLastColumn="0"/>
            <w:tcW w:w="1242" w:type="dxa"/>
          </w:tcPr>
          <w:p w14:paraId="748BAA21" w14:textId="77777777" w:rsidR="00510BC3" w:rsidRDefault="00510BC3" w:rsidP="005650BB">
            <w:pPr>
              <w:pStyle w:val="KeinLeerraum"/>
              <w:jc w:val="both"/>
            </w:pPr>
            <w:r>
              <w:t>/LF30/</w:t>
            </w:r>
          </w:p>
        </w:tc>
        <w:tc>
          <w:tcPr>
            <w:tcW w:w="7970" w:type="dxa"/>
          </w:tcPr>
          <w:p w14:paraId="2D0A9AF1" w14:textId="77777777" w:rsidR="00510BC3" w:rsidRDefault="00510BC3" w:rsidP="005650BB">
            <w:pPr>
              <w:pStyle w:val="KeinLeerraum"/>
              <w:jc w:val="both"/>
              <w:cnfStyle w:val="000000000000" w:firstRow="0" w:lastRow="0" w:firstColumn="0" w:lastColumn="0" w:oddVBand="0" w:evenVBand="0" w:oddHBand="0" w:evenHBand="0" w:firstRowFirstColumn="0" w:firstRowLastColumn="0" w:lastRowFirstColumn="0" w:lastRowLastColumn="0"/>
            </w:pPr>
            <w:r w:rsidRPr="00510BC3">
              <w:t xml:space="preserve">Die </w:t>
            </w:r>
            <w:proofErr w:type="spellStart"/>
            <w:r w:rsidRPr="00510BC3">
              <w:t>Usability</w:t>
            </w:r>
            <w:proofErr w:type="spellEnd"/>
            <w:r w:rsidRPr="00510BC3">
              <w:t xml:space="preserve"> der Benutzeroberfläche muss überarbeitet werden</w:t>
            </w:r>
          </w:p>
        </w:tc>
      </w:tr>
      <w:tr w:rsidR="00510BC3" w14:paraId="380E3EC2" w14:textId="77777777" w:rsidTr="00555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5278EEF" w14:textId="77777777" w:rsidR="00510BC3" w:rsidRDefault="00510BC3" w:rsidP="005650BB">
            <w:pPr>
              <w:pStyle w:val="KeinLeerraum"/>
              <w:jc w:val="both"/>
            </w:pPr>
            <w:r>
              <w:t>/LF31/</w:t>
            </w:r>
          </w:p>
        </w:tc>
        <w:tc>
          <w:tcPr>
            <w:tcW w:w="7970" w:type="dxa"/>
          </w:tcPr>
          <w:p w14:paraId="69A34801" w14:textId="77777777" w:rsidR="00510BC3" w:rsidRDefault="00510BC3" w:rsidP="005650BB">
            <w:pPr>
              <w:pStyle w:val="KeinLeerraum"/>
              <w:jc w:val="both"/>
              <w:cnfStyle w:val="000000100000" w:firstRow="0" w:lastRow="0" w:firstColumn="0" w:lastColumn="0" w:oddVBand="0" w:evenVBand="0" w:oddHBand="1" w:evenHBand="0" w:firstRowFirstColumn="0" w:firstRowLastColumn="0" w:lastRowFirstColumn="0" w:lastRowLastColumn="0"/>
            </w:pPr>
            <w:r w:rsidRPr="00510BC3">
              <w:t>Überarbeitung des „Tab-Managements“</w:t>
            </w:r>
          </w:p>
        </w:tc>
      </w:tr>
      <w:tr w:rsidR="00510BC3" w14:paraId="7172F1A5" w14:textId="77777777" w:rsidTr="005552B4">
        <w:tc>
          <w:tcPr>
            <w:cnfStyle w:val="001000000000" w:firstRow="0" w:lastRow="0" w:firstColumn="1" w:lastColumn="0" w:oddVBand="0" w:evenVBand="0" w:oddHBand="0" w:evenHBand="0" w:firstRowFirstColumn="0" w:firstRowLastColumn="0" w:lastRowFirstColumn="0" w:lastRowLastColumn="0"/>
            <w:tcW w:w="1242" w:type="dxa"/>
          </w:tcPr>
          <w:p w14:paraId="158A5DA3" w14:textId="77777777" w:rsidR="00510BC3" w:rsidRDefault="00510BC3" w:rsidP="005650BB">
            <w:pPr>
              <w:pStyle w:val="KeinLeerraum"/>
              <w:jc w:val="both"/>
            </w:pPr>
            <w:r>
              <w:t>/LF31.1/</w:t>
            </w:r>
          </w:p>
        </w:tc>
        <w:tc>
          <w:tcPr>
            <w:tcW w:w="7970" w:type="dxa"/>
          </w:tcPr>
          <w:p w14:paraId="783702CA" w14:textId="77777777" w:rsidR="00510BC3" w:rsidRDefault="00510BC3" w:rsidP="005650BB">
            <w:pPr>
              <w:pStyle w:val="KeinLeerraum"/>
              <w:jc w:val="both"/>
              <w:cnfStyle w:val="000000000000" w:firstRow="0" w:lastRow="0" w:firstColumn="0" w:lastColumn="0" w:oddVBand="0" w:evenVBand="0" w:oddHBand="0" w:evenHBand="0" w:firstRowFirstColumn="0" w:firstRowLastColumn="0" w:lastRowFirstColumn="0" w:lastRowLastColumn="0"/>
            </w:pPr>
            <w:r w:rsidRPr="00510BC3">
              <w:t>Tabs sollen verschiebbar werden</w:t>
            </w:r>
          </w:p>
        </w:tc>
      </w:tr>
      <w:tr w:rsidR="00510BC3" w14:paraId="1E926D94" w14:textId="77777777" w:rsidTr="00555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1AD474B" w14:textId="77777777" w:rsidR="00510BC3" w:rsidRDefault="00510BC3" w:rsidP="005650BB">
            <w:pPr>
              <w:pStyle w:val="KeinLeerraum"/>
              <w:jc w:val="both"/>
            </w:pPr>
            <w:r>
              <w:t>/LF31.2/</w:t>
            </w:r>
          </w:p>
        </w:tc>
        <w:tc>
          <w:tcPr>
            <w:tcW w:w="7970" w:type="dxa"/>
          </w:tcPr>
          <w:p w14:paraId="4F94E7EE" w14:textId="77777777" w:rsidR="00510BC3" w:rsidRDefault="00510BC3" w:rsidP="005650BB">
            <w:pPr>
              <w:pStyle w:val="KeinLeerraum"/>
              <w:jc w:val="both"/>
              <w:cnfStyle w:val="000000100000" w:firstRow="0" w:lastRow="0" w:firstColumn="0" w:lastColumn="0" w:oddVBand="0" w:evenVBand="0" w:oddHBand="1" w:evenHBand="0" w:firstRowFirstColumn="0" w:firstRowLastColumn="0" w:lastRowFirstColumn="0" w:lastRowLastColumn="0"/>
            </w:pPr>
            <w:r w:rsidRPr="00510BC3">
              <w:t>Tabs sollen einzeln ein- und ausblendbar sein</w:t>
            </w:r>
          </w:p>
        </w:tc>
      </w:tr>
      <w:tr w:rsidR="00510BC3" w14:paraId="62995B97" w14:textId="77777777" w:rsidTr="005552B4">
        <w:tc>
          <w:tcPr>
            <w:cnfStyle w:val="001000000000" w:firstRow="0" w:lastRow="0" w:firstColumn="1" w:lastColumn="0" w:oddVBand="0" w:evenVBand="0" w:oddHBand="0" w:evenHBand="0" w:firstRowFirstColumn="0" w:firstRowLastColumn="0" w:lastRowFirstColumn="0" w:lastRowLastColumn="0"/>
            <w:tcW w:w="1242" w:type="dxa"/>
          </w:tcPr>
          <w:p w14:paraId="7282919E" w14:textId="77777777" w:rsidR="00510BC3" w:rsidRDefault="00510BC3" w:rsidP="005650BB">
            <w:pPr>
              <w:pStyle w:val="KeinLeerraum"/>
              <w:jc w:val="both"/>
            </w:pPr>
            <w:r>
              <w:t>/LF31.3/</w:t>
            </w:r>
          </w:p>
        </w:tc>
        <w:tc>
          <w:tcPr>
            <w:tcW w:w="7970" w:type="dxa"/>
          </w:tcPr>
          <w:p w14:paraId="161945D9" w14:textId="77777777" w:rsidR="00510BC3" w:rsidRDefault="00510BC3" w:rsidP="005650BB">
            <w:pPr>
              <w:pStyle w:val="KeinLeerraum"/>
              <w:jc w:val="both"/>
              <w:cnfStyle w:val="000000000000" w:firstRow="0" w:lastRow="0" w:firstColumn="0" w:lastColumn="0" w:oddVBand="0" w:evenVBand="0" w:oddHBand="0" w:evenHBand="0" w:firstRowFirstColumn="0" w:firstRowLastColumn="0" w:lastRowFirstColumn="0" w:lastRowLastColumn="0"/>
            </w:pPr>
            <w:r>
              <w:rPr>
                <w:rFonts w:ascii="Calibri" w:eastAsia="Times New Roman" w:hAnsi="Calibri" w:cs="Times New Roman"/>
                <w:color w:val="943634"/>
              </w:rPr>
              <w:t>Titel der Tabs soll</w:t>
            </w:r>
            <w:r w:rsidR="002F6BB9">
              <w:rPr>
                <w:rFonts w:ascii="Calibri" w:eastAsia="Times New Roman" w:hAnsi="Calibri" w:cs="Times New Roman"/>
                <w:color w:val="943634"/>
              </w:rPr>
              <w:t>en</w:t>
            </w:r>
            <w:r>
              <w:rPr>
                <w:rFonts w:ascii="Calibri" w:eastAsia="Times New Roman" w:hAnsi="Calibri" w:cs="Times New Roman"/>
                <w:color w:val="943634"/>
              </w:rPr>
              <w:t xml:space="preserve"> verändert werden</w:t>
            </w:r>
            <w:r w:rsidR="002F6BB9">
              <w:rPr>
                <w:rFonts w:ascii="Calibri" w:eastAsia="Times New Roman" w:hAnsi="Calibri" w:cs="Times New Roman"/>
                <w:color w:val="943634"/>
              </w:rPr>
              <w:t>,</w:t>
            </w:r>
            <w:r>
              <w:rPr>
                <w:rFonts w:ascii="Calibri" w:eastAsia="Times New Roman" w:hAnsi="Calibri" w:cs="Times New Roman"/>
                <w:color w:val="943634"/>
              </w:rPr>
              <w:t xml:space="preserve"> damit </w:t>
            </w:r>
            <w:r w:rsidR="002F6BB9">
              <w:rPr>
                <w:rFonts w:ascii="Calibri" w:eastAsia="Times New Roman" w:hAnsi="Calibri" w:cs="Times New Roman"/>
                <w:color w:val="943634"/>
              </w:rPr>
              <w:t>die Tabs</w:t>
            </w:r>
            <w:r>
              <w:rPr>
                <w:rFonts w:ascii="Calibri" w:eastAsia="Times New Roman" w:hAnsi="Calibri" w:cs="Times New Roman"/>
                <w:color w:val="943634"/>
              </w:rPr>
              <w:t xml:space="preserve"> eindeutig identifiziert werden können</w:t>
            </w:r>
          </w:p>
        </w:tc>
      </w:tr>
      <w:tr w:rsidR="00510BC3" w14:paraId="494AD39E" w14:textId="77777777" w:rsidTr="00555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05B8DD1" w14:textId="77777777" w:rsidR="00510BC3" w:rsidRDefault="00510BC3" w:rsidP="005650BB">
            <w:pPr>
              <w:pStyle w:val="KeinLeerraum"/>
              <w:jc w:val="both"/>
            </w:pPr>
            <w:r>
              <w:t>/LF32/</w:t>
            </w:r>
          </w:p>
        </w:tc>
        <w:tc>
          <w:tcPr>
            <w:tcW w:w="7970" w:type="dxa"/>
          </w:tcPr>
          <w:p w14:paraId="435C5C39" w14:textId="77777777" w:rsidR="00510BC3" w:rsidRDefault="00510BC3" w:rsidP="005650BB">
            <w:pPr>
              <w:pStyle w:val="KeinLeerraum"/>
              <w:jc w:val="both"/>
              <w:cnfStyle w:val="000000100000" w:firstRow="0" w:lastRow="0" w:firstColumn="0" w:lastColumn="0" w:oddVBand="0" w:evenVBand="0" w:oddHBand="1" w:evenHBand="0" w:firstRowFirstColumn="0" w:firstRowLastColumn="0" w:lastRowFirstColumn="0" w:lastRowLastColumn="0"/>
            </w:pPr>
            <w:r w:rsidRPr="00510BC3">
              <w:t>Aus den Fenstertiteln sollen einzelne Instanzen eindeutig identifizierbar sein</w:t>
            </w:r>
          </w:p>
        </w:tc>
      </w:tr>
      <w:tr w:rsidR="00510BC3" w14:paraId="322D86A6" w14:textId="77777777" w:rsidTr="005552B4">
        <w:tc>
          <w:tcPr>
            <w:cnfStyle w:val="001000000000" w:firstRow="0" w:lastRow="0" w:firstColumn="1" w:lastColumn="0" w:oddVBand="0" w:evenVBand="0" w:oddHBand="0" w:evenHBand="0" w:firstRowFirstColumn="0" w:firstRowLastColumn="0" w:lastRowFirstColumn="0" w:lastRowLastColumn="0"/>
            <w:tcW w:w="1242" w:type="dxa"/>
          </w:tcPr>
          <w:p w14:paraId="56A5373A" w14:textId="77777777" w:rsidR="00510BC3" w:rsidRDefault="00510BC3" w:rsidP="005650BB">
            <w:pPr>
              <w:pStyle w:val="KeinLeerraum"/>
              <w:jc w:val="both"/>
            </w:pPr>
            <w:r>
              <w:t>/LF33/</w:t>
            </w:r>
          </w:p>
        </w:tc>
        <w:tc>
          <w:tcPr>
            <w:tcW w:w="7970" w:type="dxa"/>
          </w:tcPr>
          <w:p w14:paraId="1B449C51" w14:textId="77777777" w:rsidR="00510BC3" w:rsidRDefault="00510BC3" w:rsidP="005650BB">
            <w:pPr>
              <w:pStyle w:val="KeinLeerraum"/>
              <w:jc w:val="both"/>
              <w:cnfStyle w:val="000000000000" w:firstRow="0" w:lastRow="0" w:firstColumn="0" w:lastColumn="0" w:oddVBand="0" w:evenVBand="0" w:oddHBand="0" w:evenHBand="0" w:firstRowFirstColumn="0" w:firstRowLastColumn="0" w:lastRowFirstColumn="0" w:lastRowLastColumn="0"/>
            </w:pPr>
            <w:r w:rsidRPr="00510BC3">
              <w:t>Es sollen die Buttons überarbeitet werden</w:t>
            </w:r>
            <w:r w:rsidR="002F6BB9">
              <w:t>,</w:t>
            </w:r>
            <w:r w:rsidRPr="00510BC3">
              <w:t xml:space="preserve"> um ein schlankeres Design zu bekommen</w:t>
            </w:r>
          </w:p>
        </w:tc>
      </w:tr>
      <w:tr w:rsidR="00510BC3" w14:paraId="3CA1EC40" w14:textId="77777777" w:rsidTr="00555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7936320" w14:textId="77777777" w:rsidR="00510BC3" w:rsidRDefault="00510BC3" w:rsidP="005650BB">
            <w:pPr>
              <w:pStyle w:val="KeinLeerraum"/>
              <w:jc w:val="both"/>
            </w:pPr>
            <w:r>
              <w:t>/LF</w:t>
            </w:r>
            <w:r w:rsidR="009601B2">
              <w:t>34</w:t>
            </w:r>
            <w:r>
              <w:t>/</w:t>
            </w:r>
          </w:p>
        </w:tc>
        <w:tc>
          <w:tcPr>
            <w:tcW w:w="7970" w:type="dxa"/>
          </w:tcPr>
          <w:p w14:paraId="0C4E8DC8" w14:textId="77777777" w:rsidR="00510BC3" w:rsidRDefault="009601B2" w:rsidP="005650BB">
            <w:pPr>
              <w:pStyle w:val="KeinLeerraum"/>
              <w:jc w:val="both"/>
              <w:cnfStyle w:val="000000100000" w:firstRow="0" w:lastRow="0" w:firstColumn="0" w:lastColumn="0" w:oddVBand="0" w:evenVBand="0" w:oddHBand="1" w:evenHBand="0" w:firstRowFirstColumn="0" w:firstRowLastColumn="0" w:lastRowFirstColumn="0" w:lastRowLastColumn="0"/>
            </w:pPr>
            <w:r w:rsidRPr="009601B2">
              <w:t>IPv4- und IPv6-Fenster sollen sinnvoll zusammengelegt werden</w:t>
            </w:r>
          </w:p>
        </w:tc>
      </w:tr>
      <w:tr w:rsidR="00510BC3" w14:paraId="2CB10887" w14:textId="77777777" w:rsidTr="005552B4">
        <w:tc>
          <w:tcPr>
            <w:cnfStyle w:val="001000000000" w:firstRow="0" w:lastRow="0" w:firstColumn="1" w:lastColumn="0" w:oddVBand="0" w:evenVBand="0" w:oddHBand="0" w:evenHBand="0" w:firstRowFirstColumn="0" w:firstRowLastColumn="0" w:lastRowFirstColumn="0" w:lastRowLastColumn="0"/>
            <w:tcW w:w="1242" w:type="dxa"/>
          </w:tcPr>
          <w:p w14:paraId="2AF12EBD" w14:textId="77777777" w:rsidR="00510BC3" w:rsidRDefault="009601B2" w:rsidP="005650BB">
            <w:pPr>
              <w:pStyle w:val="KeinLeerraum"/>
              <w:jc w:val="both"/>
            </w:pPr>
            <w:r>
              <w:t>/LF35/</w:t>
            </w:r>
          </w:p>
        </w:tc>
        <w:tc>
          <w:tcPr>
            <w:tcW w:w="7970" w:type="dxa"/>
          </w:tcPr>
          <w:p w14:paraId="019ADA30" w14:textId="77777777" w:rsidR="00510BC3" w:rsidRDefault="009601B2" w:rsidP="005650BB">
            <w:pPr>
              <w:pStyle w:val="KeinLeerraum"/>
              <w:jc w:val="both"/>
              <w:cnfStyle w:val="000000000000" w:firstRow="0" w:lastRow="0" w:firstColumn="0" w:lastColumn="0" w:oddVBand="0" w:evenVBand="0" w:oddHBand="0" w:evenHBand="0" w:firstRowFirstColumn="0" w:firstRowLastColumn="0" w:lastRowFirstColumn="0" w:lastRowLastColumn="0"/>
            </w:pPr>
            <w:r w:rsidRPr="009601B2">
              <w:t xml:space="preserve">Der </w:t>
            </w:r>
            <w:proofErr w:type="spellStart"/>
            <w:r w:rsidRPr="009601B2">
              <w:t>About</w:t>
            </w:r>
            <w:proofErr w:type="spellEnd"/>
            <w:r w:rsidRPr="009601B2">
              <w:t xml:space="preserve"> Dialog soll überarbeitet werden</w:t>
            </w:r>
          </w:p>
        </w:tc>
      </w:tr>
      <w:tr w:rsidR="00510BC3" w14:paraId="72E49363" w14:textId="77777777" w:rsidTr="00555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EA0F984" w14:textId="77777777" w:rsidR="00510BC3" w:rsidRDefault="009601B2" w:rsidP="005650BB">
            <w:pPr>
              <w:pStyle w:val="KeinLeerraum"/>
              <w:jc w:val="both"/>
            </w:pPr>
            <w:r>
              <w:t>/LF35.1/</w:t>
            </w:r>
          </w:p>
        </w:tc>
        <w:tc>
          <w:tcPr>
            <w:tcW w:w="7970" w:type="dxa"/>
          </w:tcPr>
          <w:p w14:paraId="2090ED19" w14:textId="77777777" w:rsidR="00510BC3" w:rsidRDefault="009601B2" w:rsidP="005650BB">
            <w:pPr>
              <w:pStyle w:val="KeinLeerraum"/>
              <w:jc w:val="both"/>
              <w:cnfStyle w:val="000000100000" w:firstRow="0" w:lastRow="0" w:firstColumn="0" w:lastColumn="0" w:oddVBand="0" w:evenVBand="0" w:oddHBand="1" w:evenHBand="0" w:firstRowFirstColumn="0" w:firstRowLastColumn="0" w:lastRowFirstColumn="0" w:lastRowLastColumn="0"/>
            </w:pPr>
            <w:r w:rsidRPr="009601B2">
              <w:t>Die Bilder sollen durch eine „</w:t>
            </w:r>
            <w:proofErr w:type="spellStart"/>
            <w:r w:rsidRPr="009601B2">
              <w:t>Contributor</w:t>
            </w:r>
            <w:proofErr w:type="spellEnd"/>
            <w:r w:rsidRPr="009601B2">
              <w:t>“ Übersicht (wie „</w:t>
            </w:r>
            <w:proofErr w:type="spellStart"/>
            <w:r w:rsidRPr="009601B2">
              <w:t>Wireshark</w:t>
            </w:r>
            <w:proofErr w:type="spellEnd"/>
            <w:r w:rsidRPr="009601B2">
              <w:t>“) ersetzt werden</w:t>
            </w:r>
          </w:p>
        </w:tc>
      </w:tr>
      <w:tr w:rsidR="00510BC3" w14:paraId="7533BA63" w14:textId="77777777" w:rsidTr="005552B4">
        <w:tc>
          <w:tcPr>
            <w:cnfStyle w:val="001000000000" w:firstRow="0" w:lastRow="0" w:firstColumn="1" w:lastColumn="0" w:oddVBand="0" w:evenVBand="0" w:oddHBand="0" w:evenHBand="0" w:firstRowFirstColumn="0" w:firstRowLastColumn="0" w:lastRowFirstColumn="0" w:lastRowLastColumn="0"/>
            <w:tcW w:w="1242" w:type="dxa"/>
          </w:tcPr>
          <w:p w14:paraId="45F7211B" w14:textId="77777777" w:rsidR="00510BC3" w:rsidRDefault="009601B2" w:rsidP="005650BB">
            <w:pPr>
              <w:pStyle w:val="KeinLeerraum"/>
              <w:jc w:val="both"/>
            </w:pPr>
            <w:r>
              <w:t>/LF35.2/</w:t>
            </w:r>
          </w:p>
        </w:tc>
        <w:tc>
          <w:tcPr>
            <w:tcW w:w="7970" w:type="dxa"/>
          </w:tcPr>
          <w:p w14:paraId="34BDECD7" w14:textId="77777777" w:rsidR="00510BC3" w:rsidRDefault="009601B2" w:rsidP="005650BB">
            <w:pPr>
              <w:pStyle w:val="KeinLeerraum"/>
              <w:jc w:val="both"/>
              <w:cnfStyle w:val="000000000000" w:firstRow="0" w:lastRow="0" w:firstColumn="0" w:lastColumn="0" w:oddVBand="0" w:evenVBand="0" w:oddHBand="0" w:evenHBand="0" w:firstRowFirstColumn="0" w:firstRowLastColumn="0" w:lastRowFirstColumn="0" w:lastRowLastColumn="0"/>
            </w:pPr>
            <w:r w:rsidRPr="009601B2">
              <w:t>Genauere Versionsangaben sollen eingefügt werden</w:t>
            </w:r>
          </w:p>
        </w:tc>
      </w:tr>
      <w:tr w:rsidR="00510BC3" w14:paraId="52C06C46" w14:textId="77777777" w:rsidTr="00555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C825057" w14:textId="77777777" w:rsidR="00510BC3" w:rsidRDefault="009601B2" w:rsidP="005650BB">
            <w:pPr>
              <w:pStyle w:val="KeinLeerraum"/>
              <w:jc w:val="both"/>
            </w:pPr>
            <w:r>
              <w:t>/LF36/</w:t>
            </w:r>
          </w:p>
        </w:tc>
        <w:tc>
          <w:tcPr>
            <w:tcW w:w="7970" w:type="dxa"/>
          </w:tcPr>
          <w:p w14:paraId="0E50F47F" w14:textId="77777777" w:rsidR="00510BC3" w:rsidRDefault="002F6BB9" w:rsidP="005650BB">
            <w:pPr>
              <w:pStyle w:val="KeinLeerraum"/>
              <w:jc w:val="both"/>
              <w:cnfStyle w:val="000000100000" w:firstRow="0" w:lastRow="0" w:firstColumn="0" w:lastColumn="0" w:oddVBand="0" w:evenVBand="0" w:oddHBand="1" w:evenHBand="0" w:firstRowFirstColumn="0" w:firstRowLastColumn="0" w:lastRowFirstColumn="0" w:lastRowLastColumn="0"/>
            </w:pPr>
            <w:r>
              <w:t>Es soll einen MultiC</w:t>
            </w:r>
            <w:r w:rsidR="009601B2" w:rsidRPr="009601B2">
              <w:t>astor 1.5 geben</w:t>
            </w:r>
            <w:r w:rsidR="000F760F">
              <w:t>,</w:t>
            </w:r>
            <w:r w:rsidR="009601B2" w:rsidRPr="009601B2">
              <w:t xml:space="preserve"> der alle Änderungen an der GUI enthält</w:t>
            </w:r>
            <w:r>
              <w:t>,</w:t>
            </w:r>
            <w:r w:rsidR="009601B2" w:rsidRPr="009601B2">
              <w:t xml:space="preserve"> allerdings auf neue Funktionalitäten verzichtet</w:t>
            </w:r>
            <w:r>
              <w:t xml:space="preserve"> (MMRP)</w:t>
            </w:r>
          </w:p>
        </w:tc>
      </w:tr>
      <w:tr w:rsidR="00510BC3" w14:paraId="1669B3F0" w14:textId="77777777" w:rsidTr="005552B4">
        <w:tc>
          <w:tcPr>
            <w:cnfStyle w:val="001000000000" w:firstRow="0" w:lastRow="0" w:firstColumn="1" w:lastColumn="0" w:oddVBand="0" w:evenVBand="0" w:oddHBand="0" w:evenHBand="0" w:firstRowFirstColumn="0" w:firstRowLastColumn="0" w:lastRowFirstColumn="0" w:lastRowLastColumn="0"/>
            <w:tcW w:w="1242" w:type="dxa"/>
          </w:tcPr>
          <w:p w14:paraId="3B06A5DA" w14:textId="77777777" w:rsidR="00510BC3" w:rsidRDefault="009601B2" w:rsidP="005650BB">
            <w:pPr>
              <w:pStyle w:val="KeinLeerraum"/>
              <w:jc w:val="both"/>
            </w:pPr>
            <w:r>
              <w:t>/LF40/</w:t>
            </w:r>
          </w:p>
        </w:tc>
        <w:tc>
          <w:tcPr>
            <w:tcW w:w="7970" w:type="dxa"/>
          </w:tcPr>
          <w:p w14:paraId="09156FAB" w14:textId="77777777" w:rsidR="00510BC3" w:rsidRDefault="009601B2" w:rsidP="005650BB">
            <w:pPr>
              <w:pStyle w:val="KeinLeerraum"/>
              <w:jc w:val="both"/>
              <w:cnfStyle w:val="000000000000" w:firstRow="0" w:lastRow="0" w:firstColumn="0" w:lastColumn="0" w:oddVBand="0" w:evenVBand="0" w:oddHBand="0" w:evenHBand="0" w:firstRowFirstColumn="0" w:firstRowLastColumn="0" w:lastRowFirstColumn="0" w:lastRowLastColumn="0"/>
            </w:pPr>
            <w:r w:rsidRPr="009601B2">
              <w:t>Die Konfigurationsmöglichkeiten müssen angepasst werden</w:t>
            </w:r>
          </w:p>
        </w:tc>
      </w:tr>
      <w:tr w:rsidR="00510BC3" w14:paraId="178FC8C2" w14:textId="77777777" w:rsidTr="00555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028B63B" w14:textId="77777777" w:rsidR="00510BC3" w:rsidRDefault="009601B2" w:rsidP="005650BB">
            <w:pPr>
              <w:pStyle w:val="KeinLeerraum"/>
              <w:jc w:val="both"/>
            </w:pPr>
            <w:r>
              <w:t>/LF41/</w:t>
            </w:r>
          </w:p>
        </w:tc>
        <w:tc>
          <w:tcPr>
            <w:tcW w:w="7970" w:type="dxa"/>
          </w:tcPr>
          <w:p w14:paraId="64E3F08A" w14:textId="77777777" w:rsidR="00510BC3" w:rsidRDefault="009601B2" w:rsidP="005650BB">
            <w:pPr>
              <w:pStyle w:val="KeinLeerraum"/>
              <w:jc w:val="both"/>
              <w:cnfStyle w:val="000000100000" w:firstRow="0" w:lastRow="0" w:firstColumn="0" w:lastColumn="0" w:oddVBand="0" w:evenVBand="0" w:oddHBand="1" w:evenHBand="0" w:firstRowFirstColumn="0" w:firstRowLastColumn="0" w:lastRowFirstColumn="0" w:lastRowLastColumn="0"/>
            </w:pPr>
            <w:r w:rsidRPr="009601B2">
              <w:t>Die K</w:t>
            </w:r>
            <w:r w:rsidR="002F6BB9">
              <w:t>onfiguration der Sender und Rec</w:t>
            </w:r>
            <w:r w:rsidRPr="009601B2">
              <w:t>e</w:t>
            </w:r>
            <w:r w:rsidR="002F6BB9">
              <w:t>i</w:t>
            </w:r>
            <w:r w:rsidRPr="009601B2">
              <w:t xml:space="preserve">ver soll </w:t>
            </w:r>
            <w:r w:rsidR="002F6BB9">
              <w:t>von der Konfiguration des MultiC</w:t>
            </w:r>
            <w:r w:rsidRPr="009601B2">
              <w:t>astors selbst getrennt</w:t>
            </w:r>
            <w:r w:rsidR="005D4903">
              <w:t xml:space="preserve"> sein</w:t>
            </w:r>
          </w:p>
        </w:tc>
      </w:tr>
      <w:tr w:rsidR="00510BC3" w14:paraId="44B788E3" w14:textId="77777777" w:rsidTr="005552B4">
        <w:tc>
          <w:tcPr>
            <w:cnfStyle w:val="001000000000" w:firstRow="0" w:lastRow="0" w:firstColumn="1" w:lastColumn="0" w:oddVBand="0" w:evenVBand="0" w:oddHBand="0" w:evenHBand="0" w:firstRowFirstColumn="0" w:firstRowLastColumn="0" w:lastRowFirstColumn="0" w:lastRowLastColumn="0"/>
            <w:tcW w:w="1242" w:type="dxa"/>
          </w:tcPr>
          <w:p w14:paraId="0215802A" w14:textId="77777777" w:rsidR="00510BC3" w:rsidRDefault="009601B2" w:rsidP="005650BB">
            <w:pPr>
              <w:pStyle w:val="KeinLeerraum"/>
              <w:jc w:val="both"/>
            </w:pPr>
            <w:r>
              <w:t>/LF42/</w:t>
            </w:r>
          </w:p>
        </w:tc>
        <w:tc>
          <w:tcPr>
            <w:tcW w:w="7970" w:type="dxa"/>
          </w:tcPr>
          <w:p w14:paraId="0DE27BE4" w14:textId="77777777" w:rsidR="00510BC3" w:rsidRDefault="009601B2" w:rsidP="005650BB">
            <w:pPr>
              <w:pStyle w:val="KeinLeerraum"/>
              <w:jc w:val="both"/>
              <w:cnfStyle w:val="000000000000" w:firstRow="0" w:lastRow="0" w:firstColumn="0" w:lastColumn="0" w:oddVBand="0" w:evenVBand="0" w:oddHBand="0" w:evenHBand="0" w:firstRowFirstColumn="0" w:firstRowLastColumn="0" w:lastRowFirstColumn="0" w:lastRowLastColumn="0"/>
            </w:pPr>
            <w:proofErr w:type="spellStart"/>
            <w:r w:rsidRPr="009601B2">
              <w:t>Config</w:t>
            </w:r>
            <w:proofErr w:type="spellEnd"/>
            <w:r w:rsidRPr="009601B2">
              <w:t>-Files können modular gespeichert werden</w:t>
            </w:r>
          </w:p>
        </w:tc>
      </w:tr>
      <w:tr w:rsidR="00510BC3" w14:paraId="2F4C6E98" w14:textId="77777777" w:rsidTr="00555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00B39A4" w14:textId="77777777" w:rsidR="00510BC3" w:rsidRDefault="009601B2" w:rsidP="005650BB">
            <w:pPr>
              <w:pStyle w:val="KeinLeerraum"/>
              <w:jc w:val="both"/>
            </w:pPr>
            <w:r>
              <w:t>/LF43/</w:t>
            </w:r>
          </w:p>
        </w:tc>
        <w:tc>
          <w:tcPr>
            <w:tcW w:w="7970" w:type="dxa"/>
          </w:tcPr>
          <w:p w14:paraId="59AF25DD" w14:textId="77777777" w:rsidR="00510BC3" w:rsidRDefault="009601B2" w:rsidP="005650BB">
            <w:pPr>
              <w:pStyle w:val="KeinLeerraum"/>
              <w:jc w:val="both"/>
              <w:cnfStyle w:val="000000100000" w:firstRow="0" w:lastRow="0" w:firstColumn="0" w:lastColumn="0" w:oddVBand="0" w:evenVBand="0" w:oddHBand="1" w:evenHBand="0" w:firstRowFirstColumn="0" w:firstRowLastColumn="0" w:lastRowFirstColumn="0" w:lastRowLastColumn="0"/>
            </w:pPr>
            <w:r w:rsidRPr="009601B2">
              <w:t xml:space="preserve">Einstellungen können modular aus den </w:t>
            </w:r>
            <w:proofErr w:type="spellStart"/>
            <w:r w:rsidRPr="009601B2">
              <w:t>Config</w:t>
            </w:r>
            <w:proofErr w:type="spellEnd"/>
            <w:r w:rsidR="009941E2">
              <w:t>-F</w:t>
            </w:r>
            <w:r w:rsidRPr="009601B2">
              <w:t>iles geladen werden</w:t>
            </w:r>
          </w:p>
        </w:tc>
      </w:tr>
      <w:tr w:rsidR="00510BC3" w14:paraId="0AEF2808" w14:textId="77777777" w:rsidTr="005552B4">
        <w:tc>
          <w:tcPr>
            <w:cnfStyle w:val="001000000000" w:firstRow="0" w:lastRow="0" w:firstColumn="1" w:lastColumn="0" w:oddVBand="0" w:evenVBand="0" w:oddHBand="0" w:evenHBand="0" w:firstRowFirstColumn="0" w:firstRowLastColumn="0" w:lastRowFirstColumn="0" w:lastRowLastColumn="0"/>
            <w:tcW w:w="1242" w:type="dxa"/>
          </w:tcPr>
          <w:p w14:paraId="223B98DC" w14:textId="77777777" w:rsidR="00510BC3" w:rsidRDefault="009601B2" w:rsidP="005650BB">
            <w:pPr>
              <w:pStyle w:val="KeinLeerraum"/>
              <w:jc w:val="both"/>
            </w:pPr>
            <w:r>
              <w:t>/LF44/</w:t>
            </w:r>
          </w:p>
        </w:tc>
        <w:tc>
          <w:tcPr>
            <w:tcW w:w="7970" w:type="dxa"/>
          </w:tcPr>
          <w:p w14:paraId="6363E904" w14:textId="77777777" w:rsidR="00510BC3" w:rsidRDefault="009601B2" w:rsidP="005650BB">
            <w:pPr>
              <w:pStyle w:val="KeinLeerraum"/>
              <w:jc w:val="both"/>
              <w:cnfStyle w:val="000000000000" w:firstRow="0" w:lastRow="0" w:firstColumn="0" w:lastColumn="0" w:oddVBand="0" w:evenVBand="0" w:oddHBand="0" w:evenHBand="0" w:firstRowFirstColumn="0" w:firstRowLastColumn="0" w:lastRowFirstColumn="0" w:lastRowLastColumn="0"/>
            </w:pPr>
            <w:r w:rsidRPr="009601B2">
              <w:t>Sprachunterstützung von Deutsch und Englisch</w:t>
            </w:r>
          </w:p>
        </w:tc>
      </w:tr>
      <w:tr w:rsidR="00510BC3" w14:paraId="163E17A6" w14:textId="77777777" w:rsidTr="00555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3DF6BC3" w14:textId="77777777" w:rsidR="00510BC3" w:rsidRDefault="009601B2" w:rsidP="005650BB">
            <w:pPr>
              <w:pStyle w:val="KeinLeerraum"/>
              <w:jc w:val="both"/>
            </w:pPr>
            <w:r>
              <w:t>/LF44.1/</w:t>
            </w:r>
          </w:p>
        </w:tc>
        <w:tc>
          <w:tcPr>
            <w:tcW w:w="7970" w:type="dxa"/>
          </w:tcPr>
          <w:p w14:paraId="7D35DBCC" w14:textId="77777777" w:rsidR="00510BC3" w:rsidRDefault="009601B2" w:rsidP="005650BB">
            <w:pPr>
              <w:pStyle w:val="KeinLeerraum"/>
              <w:jc w:val="both"/>
              <w:cnfStyle w:val="000000100000" w:firstRow="0" w:lastRow="0" w:firstColumn="0" w:lastColumn="0" w:oddVBand="0" w:evenVBand="0" w:oddHBand="1" w:evenHBand="0" w:firstRowFirstColumn="0" w:firstRowLastColumn="0" w:lastRowFirstColumn="0" w:lastRowLastColumn="0"/>
            </w:pPr>
            <w:r w:rsidRPr="009601B2">
              <w:t>Die Sprache soll über ein Sprachfile geladen werden können</w:t>
            </w:r>
          </w:p>
        </w:tc>
      </w:tr>
      <w:tr w:rsidR="00510BC3" w14:paraId="3772CBCA" w14:textId="77777777" w:rsidTr="005552B4">
        <w:tc>
          <w:tcPr>
            <w:cnfStyle w:val="001000000000" w:firstRow="0" w:lastRow="0" w:firstColumn="1" w:lastColumn="0" w:oddVBand="0" w:evenVBand="0" w:oddHBand="0" w:evenHBand="0" w:firstRowFirstColumn="0" w:firstRowLastColumn="0" w:lastRowFirstColumn="0" w:lastRowLastColumn="0"/>
            <w:tcW w:w="1242" w:type="dxa"/>
          </w:tcPr>
          <w:p w14:paraId="671DFC91" w14:textId="77777777" w:rsidR="00510BC3" w:rsidRDefault="009601B2" w:rsidP="005650BB">
            <w:pPr>
              <w:pStyle w:val="KeinLeerraum"/>
              <w:jc w:val="both"/>
            </w:pPr>
            <w:r>
              <w:t>/LF44.2/</w:t>
            </w:r>
          </w:p>
        </w:tc>
        <w:tc>
          <w:tcPr>
            <w:tcW w:w="7970" w:type="dxa"/>
          </w:tcPr>
          <w:p w14:paraId="046F2889" w14:textId="77777777" w:rsidR="00AA59B8" w:rsidRDefault="009601B2" w:rsidP="005650BB">
            <w:pPr>
              <w:pStyle w:val="KeinLeerraum"/>
              <w:jc w:val="both"/>
              <w:cnfStyle w:val="000000000000" w:firstRow="0" w:lastRow="0" w:firstColumn="0" w:lastColumn="0" w:oddVBand="0" w:evenVBand="0" w:oddHBand="0" w:evenHBand="0" w:firstRowFirstColumn="0" w:firstRowLastColumn="0" w:lastRowFirstColumn="0" w:lastRowLastColumn="0"/>
            </w:pPr>
            <w:r w:rsidRPr="009601B2">
              <w:t xml:space="preserve">Eine Dokumentation und ein Grundgerüst um </w:t>
            </w:r>
            <w:r>
              <w:t>weitere</w:t>
            </w:r>
            <w:r w:rsidRPr="009601B2">
              <w:t xml:space="preserve"> Sprachen einzubauen soll bereitgestellt werden</w:t>
            </w:r>
          </w:p>
        </w:tc>
      </w:tr>
    </w:tbl>
    <w:p w14:paraId="4A00CAD1" w14:textId="77777777" w:rsidR="00AA59B8" w:rsidRPr="00FE4852" w:rsidRDefault="00AA59B8">
      <w:pPr>
        <w:rPr>
          <w:sz w:val="2"/>
          <w:szCs w:val="2"/>
        </w:rPr>
      </w:pPr>
      <w:r w:rsidRPr="00FE4852">
        <w:rPr>
          <w:b/>
          <w:bCs/>
          <w:sz w:val="2"/>
          <w:szCs w:val="2"/>
        </w:rPr>
        <w:br w:type="page"/>
      </w:r>
    </w:p>
    <w:tbl>
      <w:tblPr>
        <w:tblStyle w:val="HelleSchattierung-Akzent2"/>
        <w:tblW w:w="0" w:type="auto"/>
        <w:tblLook w:val="04A0" w:firstRow="1" w:lastRow="0" w:firstColumn="1" w:lastColumn="0" w:noHBand="0" w:noVBand="1"/>
      </w:tblPr>
      <w:tblGrid>
        <w:gridCol w:w="1242"/>
        <w:gridCol w:w="7970"/>
      </w:tblGrid>
      <w:tr w:rsidR="00AA59B8" w:rsidRPr="005552B4" w14:paraId="7493F632" w14:textId="77777777" w:rsidTr="00555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B7183E0" w14:textId="77777777" w:rsidR="00AA59B8" w:rsidRDefault="00AA59B8" w:rsidP="00DF459D">
            <w:pPr>
              <w:pStyle w:val="KeinLeerraum"/>
              <w:jc w:val="both"/>
            </w:pPr>
            <w:r>
              <w:lastRenderedPageBreak/>
              <w:t>Nummer</w:t>
            </w:r>
          </w:p>
        </w:tc>
        <w:tc>
          <w:tcPr>
            <w:tcW w:w="7970" w:type="dxa"/>
          </w:tcPr>
          <w:p w14:paraId="6CDCFAF2" w14:textId="77777777" w:rsidR="00AA59B8" w:rsidRDefault="00AA59B8" w:rsidP="00DF459D">
            <w:pPr>
              <w:pStyle w:val="KeinLeerraum"/>
              <w:jc w:val="both"/>
              <w:cnfStyle w:val="100000000000" w:firstRow="1" w:lastRow="0" w:firstColumn="0" w:lastColumn="0" w:oddVBand="0" w:evenVBand="0" w:oddHBand="0" w:evenHBand="0" w:firstRowFirstColumn="0" w:firstRowLastColumn="0" w:lastRowFirstColumn="0" w:lastRowLastColumn="0"/>
            </w:pPr>
            <w:r>
              <w:t>Anforderung</w:t>
            </w:r>
          </w:p>
        </w:tc>
      </w:tr>
      <w:tr w:rsidR="00AA59B8" w:rsidRPr="005D4903" w14:paraId="625EEDA4" w14:textId="77777777" w:rsidTr="00555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B58C5BC" w14:textId="77777777" w:rsidR="00AA59B8" w:rsidRDefault="00AA59B8" w:rsidP="005650BB">
            <w:pPr>
              <w:pStyle w:val="KeinLeerraum"/>
              <w:jc w:val="both"/>
            </w:pPr>
            <w:r>
              <w:t>/LF50/</w:t>
            </w:r>
          </w:p>
        </w:tc>
        <w:tc>
          <w:tcPr>
            <w:tcW w:w="7970" w:type="dxa"/>
          </w:tcPr>
          <w:p w14:paraId="47A6BAF4" w14:textId="77777777" w:rsidR="00AA59B8" w:rsidRPr="005D4903" w:rsidRDefault="005D4903" w:rsidP="000F760F">
            <w:pPr>
              <w:pStyle w:val="KeinLeerraum"/>
              <w:jc w:val="both"/>
              <w:cnfStyle w:val="000000100000" w:firstRow="0" w:lastRow="0" w:firstColumn="0" w:lastColumn="0" w:oddVBand="0" w:evenVBand="0" w:oddHBand="1" w:evenHBand="0" w:firstRowFirstColumn="0" w:firstRowLastColumn="0" w:lastRowFirstColumn="0" w:lastRowLastColumn="0"/>
            </w:pPr>
            <w:r>
              <w:t xml:space="preserve">Die </w:t>
            </w:r>
            <w:proofErr w:type="spellStart"/>
            <w:r>
              <w:t>About</w:t>
            </w:r>
            <w:proofErr w:type="spellEnd"/>
            <w:r>
              <w:t xml:space="preserve"> und Help Dialoge sollen </w:t>
            </w:r>
            <w:r w:rsidR="000F760F">
              <w:t>ü</w:t>
            </w:r>
            <w:r>
              <w:t>berarbeitet werden</w:t>
            </w:r>
          </w:p>
        </w:tc>
      </w:tr>
      <w:tr w:rsidR="00AA59B8" w14:paraId="47A339EE" w14:textId="77777777" w:rsidTr="005552B4">
        <w:tc>
          <w:tcPr>
            <w:cnfStyle w:val="001000000000" w:firstRow="0" w:lastRow="0" w:firstColumn="1" w:lastColumn="0" w:oddVBand="0" w:evenVBand="0" w:oddHBand="0" w:evenHBand="0" w:firstRowFirstColumn="0" w:firstRowLastColumn="0" w:lastRowFirstColumn="0" w:lastRowLastColumn="0"/>
            <w:tcW w:w="1242" w:type="dxa"/>
          </w:tcPr>
          <w:p w14:paraId="6ECFA5F6" w14:textId="77777777" w:rsidR="00AA59B8" w:rsidRDefault="00AA59B8" w:rsidP="005650BB">
            <w:pPr>
              <w:pStyle w:val="KeinLeerraum"/>
              <w:jc w:val="both"/>
            </w:pPr>
            <w:r>
              <w:t>/LF51/</w:t>
            </w:r>
          </w:p>
        </w:tc>
        <w:tc>
          <w:tcPr>
            <w:tcW w:w="7970" w:type="dxa"/>
          </w:tcPr>
          <w:p w14:paraId="2F1EB219" w14:textId="77777777" w:rsidR="00AA59B8" w:rsidRDefault="00AA59B8" w:rsidP="005650BB">
            <w:pPr>
              <w:pStyle w:val="KeinLeerraum"/>
              <w:jc w:val="both"/>
              <w:cnfStyle w:val="000000000000" w:firstRow="0" w:lastRow="0" w:firstColumn="0" w:lastColumn="0" w:oddVBand="0" w:evenVBand="0" w:oddHBand="0" w:evenHBand="0" w:firstRowFirstColumn="0" w:firstRowLastColumn="0" w:lastRowFirstColumn="0" w:lastRowLastColumn="0"/>
            </w:pPr>
            <w:r w:rsidRPr="005552B4">
              <w:rPr>
                <w:rFonts w:ascii="Calibri" w:eastAsia="Times New Roman" w:hAnsi="Calibri" w:cs="Times New Roman"/>
                <w:color w:val="943634"/>
              </w:rPr>
              <w:t>Deutsche Dokumentation wird entsprechend der neuen Funktionen überarbeitet und angepasst</w:t>
            </w:r>
          </w:p>
        </w:tc>
      </w:tr>
      <w:tr w:rsidR="00AA59B8" w14:paraId="756451E0" w14:textId="77777777" w:rsidTr="00510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BF238ED" w14:textId="77777777" w:rsidR="00AA59B8" w:rsidRDefault="00AA59B8" w:rsidP="005650BB">
            <w:pPr>
              <w:pStyle w:val="KeinLeerraum"/>
              <w:jc w:val="both"/>
            </w:pPr>
            <w:r>
              <w:t>/LF52/</w:t>
            </w:r>
          </w:p>
        </w:tc>
        <w:tc>
          <w:tcPr>
            <w:tcW w:w="7970" w:type="dxa"/>
          </w:tcPr>
          <w:p w14:paraId="767EB14A" w14:textId="77777777" w:rsidR="00AA59B8" w:rsidRDefault="00AA59B8" w:rsidP="005650BB">
            <w:pPr>
              <w:pStyle w:val="KeinLeerraum"/>
              <w:jc w:val="both"/>
              <w:cnfStyle w:val="000000100000" w:firstRow="0" w:lastRow="0" w:firstColumn="0" w:lastColumn="0" w:oddVBand="0" w:evenVBand="0" w:oddHBand="1" w:evenHBand="0" w:firstRowFirstColumn="0" w:firstRowLastColumn="0" w:lastRowFirstColumn="0" w:lastRowLastColumn="0"/>
            </w:pPr>
            <w:r w:rsidRPr="009601B2">
              <w:t>Englischsprachiges Manual PDF mit ausführlichem Inhalt</w:t>
            </w:r>
          </w:p>
        </w:tc>
      </w:tr>
      <w:tr w:rsidR="00AA59B8" w14:paraId="74091EA0" w14:textId="77777777" w:rsidTr="005552B4">
        <w:tc>
          <w:tcPr>
            <w:cnfStyle w:val="001000000000" w:firstRow="0" w:lastRow="0" w:firstColumn="1" w:lastColumn="0" w:oddVBand="0" w:evenVBand="0" w:oddHBand="0" w:evenHBand="0" w:firstRowFirstColumn="0" w:firstRowLastColumn="0" w:lastRowFirstColumn="0" w:lastRowLastColumn="0"/>
            <w:tcW w:w="1242" w:type="dxa"/>
          </w:tcPr>
          <w:p w14:paraId="24A5F118" w14:textId="77777777" w:rsidR="00AA59B8" w:rsidRDefault="00AA59B8" w:rsidP="005650BB">
            <w:pPr>
              <w:pStyle w:val="KeinLeerraum"/>
              <w:jc w:val="both"/>
            </w:pPr>
            <w:r>
              <w:t>/LF53/</w:t>
            </w:r>
          </w:p>
        </w:tc>
        <w:tc>
          <w:tcPr>
            <w:tcW w:w="7970" w:type="dxa"/>
          </w:tcPr>
          <w:p w14:paraId="0D1EDCCB" w14:textId="77777777" w:rsidR="00AA59B8" w:rsidRDefault="00AA59B8" w:rsidP="005650BB">
            <w:pPr>
              <w:pStyle w:val="KeinLeerraum"/>
              <w:jc w:val="both"/>
              <w:cnfStyle w:val="000000000000" w:firstRow="0" w:lastRow="0" w:firstColumn="0" w:lastColumn="0" w:oddVBand="0" w:evenVBand="0" w:oddHBand="0" w:evenHBand="0" w:firstRowFirstColumn="0" w:firstRowLastColumn="0" w:lastRowFirstColumn="0" w:lastRowLastColumn="0"/>
            </w:pPr>
            <w:r>
              <w:rPr>
                <w:rFonts w:ascii="Calibri" w:eastAsia="Times New Roman" w:hAnsi="Calibri" w:cs="Times New Roman"/>
                <w:color w:val="943634"/>
              </w:rPr>
              <w:t>Historienkapitel mit Bildern der Ersteller im Manual anhängen</w:t>
            </w:r>
          </w:p>
        </w:tc>
      </w:tr>
      <w:tr w:rsidR="00AA59B8" w14:paraId="6D520019" w14:textId="77777777" w:rsidTr="00555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CE8D9E3" w14:textId="77777777" w:rsidR="00AA59B8" w:rsidRDefault="00AA59B8" w:rsidP="005650BB">
            <w:pPr>
              <w:pStyle w:val="KeinLeerraum"/>
              <w:jc w:val="both"/>
            </w:pPr>
            <w:r>
              <w:t>/LF60/</w:t>
            </w:r>
          </w:p>
        </w:tc>
        <w:tc>
          <w:tcPr>
            <w:tcW w:w="7970" w:type="dxa"/>
          </w:tcPr>
          <w:p w14:paraId="2BFB9363" w14:textId="77777777" w:rsidR="00AA59B8" w:rsidRDefault="00AA59B8" w:rsidP="005650BB">
            <w:pPr>
              <w:pStyle w:val="KeinLeerraum"/>
              <w:jc w:val="both"/>
              <w:cnfStyle w:val="000000100000" w:firstRow="0" w:lastRow="0" w:firstColumn="0" w:lastColumn="0" w:oddVBand="0" w:evenVBand="0" w:oddHBand="1" w:evenHBand="0" w:firstRowFirstColumn="0" w:firstRowLastColumn="0" w:lastRowFirstColumn="0" w:lastRowLastColumn="0"/>
            </w:pPr>
            <w:r w:rsidRPr="009601B2">
              <w:t>Ü</w:t>
            </w:r>
            <w:r>
              <w:t>berarbeitung der Sender und Rec</w:t>
            </w:r>
            <w:r w:rsidRPr="009601B2">
              <w:t>e</w:t>
            </w:r>
            <w:r>
              <w:t>i</w:t>
            </w:r>
            <w:r w:rsidRPr="009601B2">
              <w:t>ver</w:t>
            </w:r>
          </w:p>
        </w:tc>
      </w:tr>
      <w:tr w:rsidR="00AA59B8" w14:paraId="27129022" w14:textId="77777777" w:rsidTr="005552B4">
        <w:tc>
          <w:tcPr>
            <w:cnfStyle w:val="001000000000" w:firstRow="0" w:lastRow="0" w:firstColumn="1" w:lastColumn="0" w:oddVBand="0" w:evenVBand="0" w:oddHBand="0" w:evenHBand="0" w:firstRowFirstColumn="0" w:firstRowLastColumn="0" w:lastRowFirstColumn="0" w:lastRowLastColumn="0"/>
            <w:tcW w:w="1242" w:type="dxa"/>
          </w:tcPr>
          <w:p w14:paraId="7DDAB5B1" w14:textId="77777777" w:rsidR="00AA59B8" w:rsidRDefault="00AA59B8" w:rsidP="005650BB">
            <w:pPr>
              <w:pStyle w:val="KeinLeerraum"/>
              <w:jc w:val="both"/>
            </w:pPr>
            <w:r>
              <w:t>/LF61/</w:t>
            </w:r>
          </w:p>
        </w:tc>
        <w:tc>
          <w:tcPr>
            <w:tcW w:w="7970" w:type="dxa"/>
          </w:tcPr>
          <w:p w14:paraId="4A7935D2" w14:textId="77777777" w:rsidR="00AA59B8" w:rsidRDefault="00AA59B8" w:rsidP="005650BB">
            <w:pPr>
              <w:pStyle w:val="KeinLeerraum"/>
              <w:jc w:val="both"/>
              <w:cnfStyle w:val="000000000000" w:firstRow="0" w:lastRow="0" w:firstColumn="0" w:lastColumn="0" w:oddVBand="0" w:evenVBand="0" w:oddHBand="0" w:evenHBand="0" w:firstRowFirstColumn="0" w:firstRowLastColumn="0" w:lastRowFirstColumn="0" w:lastRowLastColumn="0"/>
            </w:pPr>
            <w:r>
              <w:t>Sender sollen eine für MultiC</w:t>
            </w:r>
            <w:r w:rsidRPr="009601B2">
              <w:t>astor</w:t>
            </w:r>
            <w:r>
              <w:t>-I</w:t>
            </w:r>
            <w:r w:rsidRPr="009601B2">
              <w:t>nstanzen eindeutige Signatur mitsenden</w:t>
            </w:r>
          </w:p>
        </w:tc>
      </w:tr>
      <w:tr w:rsidR="00AA59B8" w14:paraId="68C25B22" w14:textId="77777777" w:rsidTr="00555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E302FD6" w14:textId="77777777" w:rsidR="00AA59B8" w:rsidRDefault="00AA59B8" w:rsidP="005650BB">
            <w:pPr>
              <w:pStyle w:val="KeinLeerraum"/>
              <w:jc w:val="both"/>
            </w:pPr>
            <w:r>
              <w:t>/LF62/</w:t>
            </w:r>
          </w:p>
        </w:tc>
        <w:tc>
          <w:tcPr>
            <w:tcW w:w="7970" w:type="dxa"/>
          </w:tcPr>
          <w:p w14:paraId="69A7E328" w14:textId="77777777" w:rsidR="00AA59B8" w:rsidRDefault="00AA59B8" w:rsidP="000F760F">
            <w:pPr>
              <w:pStyle w:val="KeinLeerraum"/>
              <w:jc w:val="both"/>
              <w:cnfStyle w:val="000000100000" w:firstRow="0" w:lastRow="0" w:firstColumn="0" w:lastColumn="0" w:oddVBand="0" w:evenVBand="0" w:oddHBand="1" w:evenHBand="0" w:firstRowFirstColumn="0" w:firstRowLastColumn="0" w:lastRowFirstColumn="0" w:lastRowLastColumn="0"/>
            </w:pPr>
            <w:r w:rsidRPr="009601B2">
              <w:t>Rece</w:t>
            </w:r>
            <w:r>
              <w:t>i</w:t>
            </w:r>
            <w:r w:rsidRPr="009601B2">
              <w:t>ver sollen Signaturen erkennen und damit verschiedene Multi</w:t>
            </w:r>
            <w:r w:rsidR="000F760F">
              <w:t>C</w:t>
            </w:r>
            <w:r w:rsidRPr="009601B2">
              <w:t>astor-Ströme voneinander unterscheiden können</w:t>
            </w:r>
          </w:p>
        </w:tc>
      </w:tr>
      <w:tr w:rsidR="00AA59B8" w14:paraId="1515304C" w14:textId="77777777" w:rsidTr="005552B4">
        <w:tc>
          <w:tcPr>
            <w:cnfStyle w:val="001000000000" w:firstRow="0" w:lastRow="0" w:firstColumn="1" w:lastColumn="0" w:oddVBand="0" w:evenVBand="0" w:oddHBand="0" w:evenHBand="0" w:firstRowFirstColumn="0" w:firstRowLastColumn="0" w:lastRowFirstColumn="0" w:lastRowLastColumn="0"/>
            <w:tcW w:w="1242" w:type="dxa"/>
          </w:tcPr>
          <w:p w14:paraId="032F0CE2" w14:textId="77777777" w:rsidR="00AA59B8" w:rsidRDefault="00AA59B8" w:rsidP="005650BB">
            <w:pPr>
              <w:pStyle w:val="KeinLeerraum"/>
              <w:jc w:val="both"/>
            </w:pPr>
            <w:r>
              <w:t>/LF63/</w:t>
            </w:r>
          </w:p>
        </w:tc>
        <w:tc>
          <w:tcPr>
            <w:tcW w:w="7970" w:type="dxa"/>
          </w:tcPr>
          <w:p w14:paraId="3F0DF24C" w14:textId="77777777" w:rsidR="00AA59B8" w:rsidRDefault="00AA59B8" w:rsidP="005650BB">
            <w:pPr>
              <w:pStyle w:val="KeinLeerraum"/>
              <w:jc w:val="both"/>
              <w:cnfStyle w:val="000000000000" w:firstRow="0" w:lastRow="0" w:firstColumn="0" w:lastColumn="0" w:oddVBand="0" w:evenVBand="0" w:oddHBand="0" w:evenHBand="0" w:firstRowFirstColumn="0" w:firstRowLastColumn="0" w:lastRowFirstColumn="0" w:lastRowLastColumn="0"/>
            </w:pPr>
            <w:r w:rsidRPr="009601B2">
              <w:t>Im Receiver muss ein Receive-Counter pro Multicast-Strom eingefügt werden.</w:t>
            </w:r>
          </w:p>
        </w:tc>
      </w:tr>
      <w:tr w:rsidR="00AA59B8" w14:paraId="71CFCD34" w14:textId="77777777" w:rsidTr="00555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8EA8031" w14:textId="77777777" w:rsidR="00AA59B8" w:rsidRDefault="00AA59B8" w:rsidP="005650BB">
            <w:pPr>
              <w:pStyle w:val="KeinLeerraum"/>
              <w:jc w:val="both"/>
            </w:pPr>
            <w:r>
              <w:t>/LF70/</w:t>
            </w:r>
          </w:p>
        </w:tc>
        <w:tc>
          <w:tcPr>
            <w:tcW w:w="7970" w:type="dxa"/>
          </w:tcPr>
          <w:p w14:paraId="0744B491" w14:textId="77777777" w:rsidR="00AA59B8" w:rsidRDefault="00AA59B8" w:rsidP="005650BB">
            <w:pPr>
              <w:pStyle w:val="KeinLeerraum"/>
              <w:jc w:val="both"/>
              <w:cnfStyle w:val="000000100000" w:firstRow="0" w:lastRow="0" w:firstColumn="0" w:lastColumn="0" w:oddVBand="0" w:evenVBand="0" w:oddHBand="1" w:evenHBand="0" w:firstRowFirstColumn="0" w:firstRowLastColumn="0" w:lastRowFirstColumn="0" w:lastRowLastColumn="0"/>
            </w:pPr>
            <w:r w:rsidRPr="009601B2">
              <w:t>Es müssen mehr Informationen in der Konfigurationsdatei abgespeichert werden</w:t>
            </w:r>
          </w:p>
        </w:tc>
      </w:tr>
      <w:tr w:rsidR="00AA59B8" w14:paraId="1BE320FB" w14:textId="77777777" w:rsidTr="005552B4">
        <w:tc>
          <w:tcPr>
            <w:cnfStyle w:val="001000000000" w:firstRow="0" w:lastRow="0" w:firstColumn="1" w:lastColumn="0" w:oddVBand="0" w:evenVBand="0" w:oddHBand="0" w:evenHBand="0" w:firstRowFirstColumn="0" w:firstRowLastColumn="0" w:lastRowFirstColumn="0" w:lastRowLastColumn="0"/>
            <w:tcW w:w="1242" w:type="dxa"/>
          </w:tcPr>
          <w:p w14:paraId="4C003C60" w14:textId="77777777" w:rsidR="00AA59B8" w:rsidRDefault="00AA59B8" w:rsidP="005650BB">
            <w:pPr>
              <w:pStyle w:val="KeinLeerraum"/>
              <w:jc w:val="both"/>
            </w:pPr>
            <w:r>
              <w:t>/LF71/</w:t>
            </w:r>
          </w:p>
        </w:tc>
        <w:tc>
          <w:tcPr>
            <w:tcW w:w="7970" w:type="dxa"/>
          </w:tcPr>
          <w:p w14:paraId="40190BB6" w14:textId="77777777" w:rsidR="00AA59B8" w:rsidRDefault="00AA59B8" w:rsidP="005D4903">
            <w:pPr>
              <w:pStyle w:val="KeinLeerraum"/>
              <w:jc w:val="both"/>
              <w:cnfStyle w:val="000000000000" w:firstRow="0" w:lastRow="0" w:firstColumn="0" w:lastColumn="0" w:oddVBand="0" w:evenVBand="0" w:oddHBand="0" w:evenHBand="0" w:firstRowFirstColumn="0" w:firstRowLastColumn="0" w:lastRowFirstColumn="0" w:lastRowLastColumn="0"/>
            </w:pPr>
            <w:r w:rsidRPr="009601B2">
              <w:t>Es wird das Datum gespeichert</w:t>
            </w:r>
          </w:p>
        </w:tc>
      </w:tr>
      <w:tr w:rsidR="00AA59B8" w14:paraId="2AC7B3DD" w14:textId="77777777" w:rsidTr="00555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3750B2E" w14:textId="77777777" w:rsidR="00AA59B8" w:rsidRDefault="00AA59B8" w:rsidP="005650BB">
            <w:pPr>
              <w:pStyle w:val="KeinLeerraum"/>
              <w:jc w:val="both"/>
            </w:pPr>
            <w:r>
              <w:t>/LF72/</w:t>
            </w:r>
          </w:p>
        </w:tc>
        <w:tc>
          <w:tcPr>
            <w:tcW w:w="7970" w:type="dxa"/>
          </w:tcPr>
          <w:p w14:paraId="6C3AE748" w14:textId="77777777" w:rsidR="00AA59B8" w:rsidRDefault="00AA59B8" w:rsidP="005D4903">
            <w:pPr>
              <w:pStyle w:val="KeinLeerraum"/>
              <w:jc w:val="both"/>
              <w:cnfStyle w:val="000000100000" w:firstRow="0" w:lastRow="0" w:firstColumn="0" w:lastColumn="0" w:oddVBand="0" w:evenVBand="0" w:oddHBand="1" w:evenHBand="0" w:firstRowFirstColumn="0" w:firstRowLastColumn="0" w:lastRowFirstColumn="0" w:lastRowLastColumn="0"/>
            </w:pPr>
            <w:r w:rsidRPr="009601B2">
              <w:t>Es wird die PC-Kennung gespeichert</w:t>
            </w:r>
          </w:p>
        </w:tc>
      </w:tr>
      <w:tr w:rsidR="00AA59B8" w14:paraId="28E7CC3C" w14:textId="77777777" w:rsidTr="005552B4">
        <w:tc>
          <w:tcPr>
            <w:cnfStyle w:val="001000000000" w:firstRow="0" w:lastRow="0" w:firstColumn="1" w:lastColumn="0" w:oddVBand="0" w:evenVBand="0" w:oddHBand="0" w:evenHBand="0" w:firstRowFirstColumn="0" w:firstRowLastColumn="0" w:lastRowFirstColumn="0" w:lastRowLastColumn="0"/>
            <w:tcW w:w="1242" w:type="dxa"/>
          </w:tcPr>
          <w:p w14:paraId="4A4BDEC1" w14:textId="77777777" w:rsidR="00AA59B8" w:rsidRDefault="00AA59B8" w:rsidP="005650BB">
            <w:pPr>
              <w:pStyle w:val="KeinLeerraum"/>
              <w:jc w:val="both"/>
            </w:pPr>
            <w:r>
              <w:t>/LF80/</w:t>
            </w:r>
          </w:p>
        </w:tc>
        <w:tc>
          <w:tcPr>
            <w:tcW w:w="7970" w:type="dxa"/>
          </w:tcPr>
          <w:p w14:paraId="5BAD782A" w14:textId="77777777" w:rsidR="00AA59B8" w:rsidRDefault="00AA59B8" w:rsidP="005650BB">
            <w:pPr>
              <w:pStyle w:val="KeinLeerraum"/>
              <w:jc w:val="both"/>
              <w:cnfStyle w:val="000000000000" w:firstRow="0" w:lastRow="0" w:firstColumn="0" w:lastColumn="0" w:oddVBand="0" w:evenVBand="0" w:oddHBand="0" w:evenHBand="0" w:firstRowFirstColumn="0" w:firstRowLastColumn="0" w:lastRowFirstColumn="0" w:lastRowLastColumn="0"/>
            </w:pPr>
            <w:r w:rsidRPr="009601B2">
              <w:t>Für MultiCastor 2.0 müssen verschiedene automatisierte Testszenarien beschrieben und eine STAF/STAX-Unterstützung nachgewiesen werden</w:t>
            </w:r>
          </w:p>
        </w:tc>
      </w:tr>
      <w:tr w:rsidR="00AA59B8" w14:paraId="5041BE0C" w14:textId="77777777" w:rsidTr="00555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F92DFA1" w14:textId="77777777" w:rsidR="00AA59B8" w:rsidRDefault="00AA59B8" w:rsidP="005650BB">
            <w:pPr>
              <w:pStyle w:val="KeinLeerraum"/>
              <w:jc w:val="both"/>
            </w:pPr>
            <w:r>
              <w:t>/LF81/</w:t>
            </w:r>
          </w:p>
        </w:tc>
        <w:tc>
          <w:tcPr>
            <w:tcW w:w="7970" w:type="dxa"/>
          </w:tcPr>
          <w:p w14:paraId="209A086B" w14:textId="77777777" w:rsidR="00AA59B8" w:rsidRDefault="00AA59B8" w:rsidP="005650BB">
            <w:pPr>
              <w:pStyle w:val="KeinLeerraum"/>
              <w:jc w:val="both"/>
              <w:cnfStyle w:val="000000100000" w:firstRow="0" w:lastRow="0" w:firstColumn="0" w:lastColumn="0" w:oddVBand="0" w:evenVBand="0" w:oddHBand="1" w:evenHBand="0" w:firstRowFirstColumn="0" w:firstRowLastColumn="0" w:lastRowFirstColumn="0" w:lastRowLastColumn="0"/>
            </w:pPr>
            <w:r w:rsidRPr="009601B2">
              <w:t>Test der einzelnen Komponenten von MultiCastor 2.0</w:t>
            </w:r>
          </w:p>
        </w:tc>
      </w:tr>
      <w:tr w:rsidR="008B31D5" w14:paraId="3C756EE3" w14:textId="77777777" w:rsidTr="005552B4">
        <w:tc>
          <w:tcPr>
            <w:cnfStyle w:val="001000000000" w:firstRow="0" w:lastRow="0" w:firstColumn="1" w:lastColumn="0" w:oddVBand="0" w:evenVBand="0" w:oddHBand="0" w:evenHBand="0" w:firstRowFirstColumn="0" w:firstRowLastColumn="0" w:lastRowFirstColumn="0" w:lastRowLastColumn="0"/>
            <w:tcW w:w="1242" w:type="dxa"/>
          </w:tcPr>
          <w:p w14:paraId="0524AFA6" w14:textId="77777777" w:rsidR="008B31D5" w:rsidRDefault="008B31D5" w:rsidP="008B31D5">
            <w:pPr>
              <w:pStyle w:val="KeinLeerraum"/>
              <w:jc w:val="both"/>
            </w:pPr>
            <w:r>
              <w:t>/LF81.0/</w:t>
            </w:r>
          </w:p>
        </w:tc>
        <w:tc>
          <w:tcPr>
            <w:tcW w:w="7970" w:type="dxa"/>
          </w:tcPr>
          <w:p w14:paraId="6B732C3F" w14:textId="77777777" w:rsidR="008B31D5" w:rsidRDefault="008B31D5" w:rsidP="008B31D5">
            <w:pPr>
              <w:pStyle w:val="KeinLeerraum"/>
              <w:jc w:val="both"/>
              <w:cnfStyle w:val="000000000000" w:firstRow="0" w:lastRow="0" w:firstColumn="0" w:lastColumn="0" w:oddVBand="0" w:evenVBand="0" w:oddHBand="0" w:evenHBand="0" w:firstRowFirstColumn="0" w:firstRowLastColumn="0" w:lastRowFirstColumn="0" w:lastRowLastColumn="0"/>
            </w:pPr>
            <w:r>
              <w:t>Single Instanz Test</w:t>
            </w:r>
          </w:p>
        </w:tc>
      </w:tr>
      <w:tr w:rsidR="008B31D5" w14:paraId="7D1543CE" w14:textId="77777777" w:rsidTr="00555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02BDA01" w14:textId="77777777" w:rsidR="008B31D5" w:rsidRDefault="008B31D5" w:rsidP="008B31D5">
            <w:pPr>
              <w:pStyle w:val="KeinLeerraum"/>
              <w:jc w:val="both"/>
            </w:pPr>
            <w:r>
              <w:t>/LF81.1/</w:t>
            </w:r>
            <w:bookmarkStart w:id="23" w:name="_GoBack"/>
            <w:bookmarkEnd w:id="23"/>
          </w:p>
        </w:tc>
        <w:tc>
          <w:tcPr>
            <w:tcW w:w="7970" w:type="dxa"/>
          </w:tcPr>
          <w:p w14:paraId="2D56FC2E" w14:textId="77777777" w:rsidR="008B31D5" w:rsidRDefault="008B31D5" w:rsidP="008B31D5">
            <w:pPr>
              <w:pStyle w:val="KeinLeerraum"/>
              <w:jc w:val="both"/>
              <w:cnfStyle w:val="000000100000" w:firstRow="0" w:lastRow="0" w:firstColumn="0" w:lastColumn="0" w:oddVBand="0" w:evenVBand="0" w:oddHBand="1" w:evenHBand="0" w:firstRowFirstColumn="0" w:firstRowLastColumn="0" w:lastRowFirstColumn="0" w:lastRowLastColumn="0"/>
            </w:pPr>
            <w:r>
              <w:t>1 Sender</w:t>
            </w:r>
          </w:p>
        </w:tc>
      </w:tr>
      <w:tr w:rsidR="008B31D5" w14:paraId="0408111E" w14:textId="77777777" w:rsidTr="005552B4">
        <w:tc>
          <w:tcPr>
            <w:cnfStyle w:val="001000000000" w:firstRow="0" w:lastRow="0" w:firstColumn="1" w:lastColumn="0" w:oddVBand="0" w:evenVBand="0" w:oddHBand="0" w:evenHBand="0" w:firstRowFirstColumn="0" w:firstRowLastColumn="0" w:lastRowFirstColumn="0" w:lastRowLastColumn="0"/>
            <w:tcW w:w="1242" w:type="dxa"/>
          </w:tcPr>
          <w:p w14:paraId="33D72EEC" w14:textId="77777777" w:rsidR="008B31D5" w:rsidRDefault="008B31D5" w:rsidP="005650BB">
            <w:pPr>
              <w:pStyle w:val="KeinLeerraum"/>
              <w:jc w:val="both"/>
            </w:pPr>
            <w:r>
              <w:t>/LF81.2/</w:t>
            </w:r>
          </w:p>
        </w:tc>
        <w:tc>
          <w:tcPr>
            <w:tcW w:w="7970" w:type="dxa"/>
          </w:tcPr>
          <w:p w14:paraId="612FDB97" w14:textId="77777777" w:rsidR="008B31D5" w:rsidRDefault="008B31D5" w:rsidP="005650BB">
            <w:pPr>
              <w:pStyle w:val="KeinLeerraum"/>
              <w:jc w:val="both"/>
              <w:cnfStyle w:val="000000000000" w:firstRow="0" w:lastRow="0" w:firstColumn="0" w:lastColumn="0" w:oddVBand="0" w:evenVBand="0" w:oddHBand="0" w:evenHBand="0" w:firstRowFirstColumn="0" w:firstRowLastColumn="0" w:lastRowFirstColumn="0" w:lastRowLastColumn="0"/>
            </w:pPr>
            <w:r>
              <w:t>1 Sender und 1 Empfänger</w:t>
            </w:r>
          </w:p>
        </w:tc>
      </w:tr>
      <w:tr w:rsidR="008B31D5" w14:paraId="4E218026" w14:textId="77777777" w:rsidTr="00555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4855688" w14:textId="77777777" w:rsidR="008B31D5" w:rsidRDefault="008B31D5" w:rsidP="005650BB">
            <w:pPr>
              <w:pStyle w:val="KeinLeerraum"/>
              <w:jc w:val="both"/>
            </w:pPr>
            <w:r>
              <w:t>/LF81.3/</w:t>
            </w:r>
          </w:p>
        </w:tc>
        <w:tc>
          <w:tcPr>
            <w:tcW w:w="7970" w:type="dxa"/>
          </w:tcPr>
          <w:p w14:paraId="4A5586CF" w14:textId="77777777" w:rsidR="008B31D5" w:rsidRDefault="008B31D5" w:rsidP="005650BB">
            <w:pPr>
              <w:pStyle w:val="KeinLeerraum"/>
              <w:jc w:val="both"/>
              <w:cnfStyle w:val="000000100000" w:firstRow="0" w:lastRow="0" w:firstColumn="0" w:lastColumn="0" w:oddVBand="0" w:evenVBand="0" w:oddHBand="1" w:evenHBand="0" w:firstRowFirstColumn="0" w:firstRowLastColumn="0" w:lastRowFirstColumn="0" w:lastRowLastColumn="0"/>
            </w:pPr>
            <w:r>
              <w:t>3 Sender und 1 Empfänger</w:t>
            </w:r>
          </w:p>
        </w:tc>
      </w:tr>
      <w:tr w:rsidR="008B31D5" w14:paraId="12FCE9FF" w14:textId="77777777" w:rsidTr="005552B4">
        <w:tc>
          <w:tcPr>
            <w:cnfStyle w:val="001000000000" w:firstRow="0" w:lastRow="0" w:firstColumn="1" w:lastColumn="0" w:oddVBand="0" w:evenVBand="0" w:oddHBand="0" w:evenHBand="0" w:firstRowFirstColumn="0" w:firstRowLastColumn="0" w:lastRowFirstColumn="0" w:lastRowLastColumn="0"/>
            <w:tcW w:w="1242" w:type="dxa"/>
          </w:tcPr>
          <w:p w14:paraId="763E208C" w14:textId="77777777" w:rsidR="008B31D5" w:rsidRDefault="008B31D5" w:rsidP="005650BB">
            <w:pPr>
              <w:pStyle w:val="KeinLeerraum"/>
              <w:jc w:val="both"/>
            </w:pPr>
            <w:r>
              <w:t>/LF81.4/</w:t>
            </w:r>
          </w:p>
        </w:tc>
        <w:tc>
          <w:tcPr>
            <w:tcW w:w="7970" w:type="dxa"/>
          </w:tcPr>
          <w:p w14:paraId="48738688" w14:textId="77777777" w:rsidR="008B31D5" w:rsidRDefault="008B31D5" w:rsidP="005650BB">
            <w:pPr>
              <w:pStyle w:val="KeinLeerraum"/>
              <w:jc w:val="both"/>
              <w:cnfStyle w:val="000000000000" w:firstRow="0" w:lastRow="0" w:firstColumn="0" w:lastColumn="0" w:oddVBand="0" w:evenVBand="0" w:oddHBand="0" w:evenHBand="0" w:firstRowFirstColumn="0" w:firstRowLastColumn="0" w:lastRowFirstColumn="0" w:lastRowLastColumn="0"/>
            </w:pPr>
            <w:r>
              <w:t>1 Sender und 3 Empfänger</w:t>
            </w:r>
          </w:p>
        </w:tc>
      </w:tr>
      <w:tr w:rsidR="008B31D5" w14:paraId="1F3F23DC" w14:textId="77777777" w:rsidTr="00555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BA9A645" w14:textId="77777777" w:rsidR="008B31D5" w:rsidRDefault="008B31D5" w:rsidP="005650BB">
            <w:pPr>
              <w:pStyle w:val="KeinLeerraum"/>
              <w:jc w:val="both"/>
            </w:pPr>
            <w:r>
              <w:t>/LF81.5/</w:t>
            </w:r>
          </w:p>
        </w:tc>
        <w:tc>
          <w:tcPr>
            <w:tcW w:w="7970" w:type="dxa"/>
          </w:tcPr>
          <w:p w14:paraId="065C5540" w14:textId="77777777" w:rsidR="008B31D5" w:rsidRDefault="008B31D5" w:rsidP="005650BB">
            <w:pPr>
              <w:pStyle w:val="KeinLeerraum"/>
              <w:jc w:val="both"/>
              <w:cnfStyle w:val="000000100000" w:firstRow="0" w:lastRow="0" w:firstColumn="0" w:lastColumn="0" w:oddVBand="0" w:evenVBand="0" w:oddHBand="1" w:evenHBand="0" w:firstRowFirstColumn="0" w:firstRowLastColumn="0" w:lastRowFirstColumn="0" w:lastRowLastColumn="0"/>
            </w:pPr>
            <w:r>
              <w:t>Multi Instanz Test</w:t>
            </w:r>
          </w:p>
        </w:tc>
      </w:tr>
      <w:tr w:rsidR="008B31D5" w14:paraId="349380F2" w14:textId="77777777" w:rsidTr="005552B4">
        <w:tc>
          <w:tcPr>
            <w:cnfStyle w:val="001000000000" w:firstRow="0" w:lastRow="0" w:firstColumn="1" w:lastColumn="0" w:oddVBand="0" w:evenVBand="0" w:oddHBand="0" w:evenHBand="0" w:firstRowFirstColumn="0" w:firstRowLastColumn="0" w:lastRowFirstColumn="0" w:lastRowLastColumn="0"/>
            <w:tcW w:w="1242" w:type="dxa"/>
          </w:tcPr>
          <w:p w14:paraId="544F7DD2" w14:textId="77777777" w:rsidR="008B31D5" w:rsidRDefault="008B31D5" w:rsidP="005650BB">
            <w:pPr>
              <w:pStyle w:val="KeinLeerraum"/>
              <w:jc w:val="both"/>
            </w:pPr>
            <w:r>
              <w:t>/LF90/</w:t>
            </w:r>
          </w:p>
        </w:tc>
        <w:tc>
          <w:tcPr>
            <w:tcW w:w="7970" w:type="dxa"/>
          </w:tcPr>
          <w:p w14:paraId="089AC566" w14:textId="77777777" w:rsidR="008B31D5" w:rsidRDefault="008B31D5" w:rsidP="005650BB">
            <w:pPr>
              <w:pStyle w:val="KeinLeerraum"/>
              <w:jc w:val="both"/>
              <w:cnfStyle w:val="000000000000" w:firstRow="0" w:lastRow="0" w:firstColumn="0" w:lastColumn="0" w:oddVBand="0" w:evenVBand="0" w:oddHBand="0" w:evenHBand="0" w:firstRowFirstColumn="0" w:firstRowLastColumn="0" w:lastRowFirstColumn="0" w:lastRowLastColumn="0"/>
            </w:pPr>
            <w:r w:rsidRPr="009601B2">
              <w:t>Erstellung einer automatisierten Regressionstestsuite</w:t>
            </w:r>
          </w:p>
        </w:tc>
      </w:tr>
      <w:tr w:rsidR="008B31D5" w14:paraId="00A49D32" w14:textId="77777777" w:rsidTr="00555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9C681CF" w14:textId="77777777" w:rsidR="008B31D5" w:rsidRDefault="008B31D5" w:rsidP="005650BB">
            <w:pPr>
              <w:pStyle w:val="KeinLeerraum"/>
              <w:jc w:val="both"/>
            </w:pPr>
            <w:r>
              <w:t>/LF91/</w:t>
            </w:r>
          </w:p>
        </w:tc>
        <w:tc>
          <w:tcPr>
            <w:tcW w:w="7970" w:type="dxa"/>
          </w:tcPr>
          <w:p w14:paraId="6F6E9705" w14:textId="77777777" w:rsidR="008B31D5" w:rsidRDefault="008B31D5" w:rsidP="005650BB">
            <w:pPr>
              <w:pStyle w:val="KeinLeerraum"/>
              <w:jc w:val="both"/>
              <w:cnfStyle w:val="000000100000" w:firstRow="0" w:lastRow="0" w:firstColumn="0" w:lastColumn="0" w:oddVBand="0" w:evenVBand="0" w:oddHBand="1" w:evenHBand="0" w:firstRowFirstColumn="0" w:firstRowLastColumn="0" w:lastRowFirstColumn="0" w:lastRowLastColumn="0"/>
            </w:pPr>
            <w:r w:rsidRPr="009601B2">
              <w:t>Einzelne Tests sollen in eine Testsuite eingebaut werden können</w:t>
            </w:r>
          </w:p>
        </w:tc>
      </w:tr>
      <w:tr w:rsidR="008B31D5" w14:paraId="53444C0B" w14:textId="77777777" w:rsidTr="005552B4">
        <w:tc>
          <w:tcPr>
            <w:cnfStyle w:val="001000000000" w:firstRow="0" w:lastRow="0" w:firstColumn="1" w:lastColumn="0" w:oddVBand="0" w:evenVBand="0" w:oddHBand="0" w:evenHBand="0" w:firstRowFirstColumn="0" w:firstRowLastColumn="0" w:lastRowFirstColumn="0" w:lastRowLastColumn="0"/>
            <w:tcW w:w="1242" w:type="dxa"/>
          </w:tcPr>
          <w:p w14:paraId="462F3CBD" w14:textId="77777777" w:rsidR="008B31D5" w:rsidRDefault="008B31D5" w:rsidP="005650BB">
            <w:pPr>
              <w:pStyle w:val="KeinLeerraum"/>
              <w:jc w:val="both"/>
            </w:pPr>
            <w:r>
              <w:t>/LF92/</w:t>
            </w:r>
          </w:p>
        </w:tc>
        <w:tc>
          <w:tcPr>
            <w:tcW w:w="7970" w:type="dxa"/>
          </w:tcPr>
          <w:p w14:paraId="1D39F3A2" w14:textId="77777777" w:rsidR="008B31D5" w:rsidRDefault="008B31D5" w:rsidP="005650BB">
            <w:pPr>
              <w:pStyle w:val="KeinLeerraum"/>
              <w:jc w:val="both"/>
              <w:cnfStyle w:val="000000000000" w:firstRow="0" w:lastRow="0" w:firstColumn="0" w:lastColumn="0" w:oddVBand="0" w:evenVBand="0" w:oddHBand="0" w:evenHBand="0" w:firstRowFirstColumn="0" w:firstRowLastColumn="0" w:lastRowFirstColumn="0" w:lastRowLastColumn="0"/>
            </w:pPr>
            <w:r w:rsidRPr="009601B2">
              <w:t>Einzelne Tests sollen aus einer Testsuite entfernt werden können</w:t>
            </w:r>
          </w:p>
        </w:tc>
      </w:tr>
      <w:tr w:rsidR="008B31D5" w14:paraId="6968EF3C" w14:textId="77777777" w:rsidTr="00555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E2612B1" w14:textId="77777777" w:rsidR="008B31D5" w:rsidRDefault="008B31D5" w:rsidP="005650BB">
            <w:pPr>
              <w:pStyle w:val="KeinLeerraum"/>
              <w:jc w:val="both"/>
            </w:pPr>
            <w:r>
              <w:t>/LF93/</w:t>
            </w:r>
          </w:p>
        </w:tc>
        <w:tc>
          <w:tcPr>
            <w:tcW w:w="7970" w:type="dxa"/>
          </w:tcPr>
          <w:p w14:paraId="15A80232" w14:textId="77777777" w:rsidR="008B31D5" w:rsidRDefault="008B31D5" w:rsidP="005650BB">
            <w:pPr>
              <w:pStyle w:val="KeinLeerraum"/>
              <w:jc w:val="both"/>
              <w:cnfStyle w:val="000000100000" w:firstRow="0" w:lastRow="0" w:firstColumn="0" w:lastColumn="0" w:oddVBand="0" w:evenVBand="0" w:oddHBand="1" w:evenHBand="0" w:firstRowFirstColumn="0" w:firstRowLastColumn="0" w:lastRowFirstColumn="0" w:lastRowLastColumn="0"/>
            </w:pPr>
            <w:proofErr w:type="spellStart"/>
            <w:r w:rsidRPr="009601B2">
              <w:t>Testsuites</w:t>
            </w:r>
            <w:proofErr w:type="spellEnd"/>
            <w:r w:rsidRPr="009601B2">
              <w:t xml:space="preserve"> sollen gestartet werden können</w:t>
            </w:r>
          </w:p>
        </w:tc>
      </w:tr>
      <w:tr w:rsidR="008B31D5" w14:paraId="63CCFF9C" w14:textId="77777777" w:rsidTr="005552B4">
        <w:tc>
          <w:tcPr>
            <w:cnfStyle w:val="001000000000" w:firstRow="0" w:lastRow="0" w:firstColumn="1" w:lastColumn="0" w:oddVBand="0" w:evenVBand="0" w:oddHBand="0" w:evenHBand="0" w:firstRowFirstColumn="0" w:firstRowLastColumn="0" w:lastRowFirstColumn="0" w:lastRowLastColumn="0"/>
            <w:tcW w:w="1242" w:type="dxa"/>
          </w:tcPr>
          <w:p w14:paraId="79AEBE0A" w14:textId="77777777" w:rsidR="008B31D5" w:rsidRDefault="008B31D5" w:rsidP="005650BB">
            <w:pPr>
              <w:pStyle w:val="KeinLeerraum"/>
              <w:jc w:val="both"/>
            </w:pPr>
            <w:r>
              <w:t>/LF93.1/</w:t>
            </w:r>
          </w:p>
        </w:tc>
        <w:tc>
          <w:tcPr>
            <w:tcW w:w="7970" w:type="dxa"/>
          </w:tcPr>
          <w:p w14:paraId="3FBD7F64" w14:textId="77777777" w:rsidR="008B31D5" w:rsidRDefault="008B31D5" w:rsidP="005650BB">
            <w:pPr>
              <w:pStyle w:val="KeinLeerraum"/>
              <w:jc w:val="both"/>
              <w:cnfStyle w:val="000000000000" w:firstRow="0" w:lastRow="0" w:firstColumn="0" w:lastColumn="0" w:oddVBand="0" w:evenVBand="0" w:oddHBand="0" w:evenHBand="0" w:firstRowFirstColumn="0" w:firstRowLastColumn="0" w:lastRowFirstColumn="0" w:lastRowLastColumn="0"/>
            </w:pPr>
            <w:r w:rsidRPr="009601B2">
              <w:t>Die Testsuite soll möglichst vollständig abgearbeitet werden, ohne dass es zu Abbrüchen kommt</w:t>
            </w:r>
          </w:p>
        </w:tc>
      </w:tr>
      <w:tr w:rsidR="008B31D5" w14:paraId="69EBA2E0" w14:textId="77777777" w:rsidTr="00555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A76ED2C" w14:textId="77777777" w:rsidR="008B31D5" w:rsidRDefault="008B31D5" w:rsidP="005650BB">
            <w:pPr>
              <w:pStyle w:val="KeinLeerraum"/>
              <w:jc w:val="both"/>
            </w:pPr>
            <w:r>
              <w:t>/LF93.2/</w:t>
            </w:r>
          </w:p>
        </w:tc>
        <w:tc>
          <w:tcPr>
            <w:tcW w:w="7970" w:type="dxa"/>
          </w:tcPr>
          <w:p w14:paraId="4F75813B" w14:textId="77777777" w:rsidR="008B31D5" w:rsidRDefault="008B31D5" w:rsidP="005650BB">
            <w:pPr>
              <w:pStyle w:val="KeinLeerraum"/>
              <w:jc w:val="both"/>
              <w:cnfStyle w:val="000000100000" w:firstRow="0" w:lastRow="0" w:firstColumn="0" w:lastColumn="0" w:oddVBand="0" w:evenVBand="0" w:oddHBand="1" w:evenHBand="0" w:firstRowFirstColumn="0" w:firstRowLastColumn="0" w:lastRowFirstColumn="0" w:lastRowLastColumn="0"/>
            </w:pPr>
            <w:r w:rsidRPr="009601B2">
              <w:t>Ergebnis</w:t>
            </w:r>
            <w:r>
              <w:t>se</w:t>
            </w:r>
            <w:r w:rsidRPr="009601B2">
              <w:t xml:space="preserve"> der </w:t>
            </w:r>
            <w:r>
              <w:t>E</w:t>
            </w:r>
            <w:r w:rsidRPr="009601B2">
              <w:t>inzel</w:t>
            </w:r>
            <w:r>
              <w:t>t</w:t>
            </w:r>
            <w:r w:rsidRPr="009601B2">
              <w:t>ests soll</w:t>
            </w:r>
            <w:r>
              <w:t>en</w:t>
            </w:r>
            <w:r w:rsidRPr="009601B2">
              <w:t xml:space="preserve"> de</w:t>
            </w:r>
            <w:r>
              <w:t>m</w:t>
            </w:r>
            <w:r w:rsidRPr="009601B2">
              <w:t xml:space="preserve"> Benutzer angezeigt werden</w:t>
            </w:r>
          </w:p>
        </w:tc>
      </w:tr>
    </w:tbl>
    <w:p w14:paraId="0FD4618A" w14:textId="77777777" w:rsidR="00A0394B" w:rsidRDefault="00A0394B" w:rsidP="005650BB">
      <w:pPr>
        <w:pStyle w:val="KeinLeerraum"/>
        <w:jc w:val="both"/>
      </w:pPr>
    </w:p>
    <w:p w14:paraId="61AEAFC4" w14:textId="77777777" w:rsidR="00A0394B" w:rsidRDefault="00A0394B">
      <w:pPr>
        <w:rPr>
          <w:sz w:val="24"/>
        </w:rPr>
      </w:pPr>
      <w:r>
        <w:br w:type="page"/>
      </w:r>
    </w:p>
    <w:p w14:paraId="0599DABB" w14:textId="77777777" w:rsidR="0086757D" w:rsidRDefault="00A0394B" w:rsidP="00A0394B">
      <w:pPr>
        <w:pStyle w:val="berschrift2"/>
        <w:numPr>
          <w:ilvl w:val="1"/>
          <w:numId w:val="3"/>
        </w:numPr>
      </w:pPr>
      <w:r>
        <w:lastRenderedPageBreak/>
        <w:t xml:space="preserve"> </w:t>
      </w:r>
      <w:bookmarkStart w:id="24" w:name="_Toc305928110"/>
      <w:r>
        <w:t>Bekannte Bugs</w:t>
      </w:r>
      <w:bookmarkEnd w:id="24"/>
    </w:p>
    <w:p w14:paraId="7A68FA51" w14:textId="77777777" w:rsidR="00A0394B" w:rsidRDefault="00433EE8" w:rsidP="00BD4EFB">
      <w:pPr>
        <w:pStyle w:val="berschrift3"/>
        <w:numPr>
          <w:ilvl w:val="2"/>
          <w:numId w:val="3"/>
        </w:numPr>
        <w:spacing w:line="360" w:lineRule="auto"/>
      </w:pPr>
      <w:r>
        <w:t xml:space="preserve"> </w:t>
      </w:r>
      <w:bookmarkStart w:id="25" w:name="_Toc305928111"/>
      <w:r w:rsidR="00A0394B">
        <w:t xml:space="preserve">/BUG 10/ </w:t>
      </w:r>
      <w:proofErr w:type="spellStart"/>
      <w:r w:rsidR="00A0394B">
        <w:t>Aboutfenster</w:t>
      </w:r>
      <w:proofErr w:type="spellEnd"/>
      <w:r w:rsidR="00A0394B">
        <w:t xml:space="preserve"> schließen</w:t>
      </w:r>
      <w:bookmarkEnd w:id="25"/>
    </w:p>
    <w:p w14:paraId="2857F315" w14:textId="77777777" w:rsidR="008F4C53" w:rsidRDefault="00A0394B" w:rsidP="00BD4EFB">
      <w:pPr>
        <w:pStyle w:val="KeinLeerraum"/>
        <w:spacing w:line="360" w:lineRule="auto"/>
      </w:pPr>
      <w:r>
        <w:t xml:space="preserve">Das </w:t>
      </w:r>
      <w:proofErr w:type="spellStart"/>
      <w:r>
        <w:t>Aboutfenster</w:t>
      </w:r>
      <w:proofErr w:type="spellEnd"/>
      <w:r>
        <w:t xml:space="preserve"> schließt sich beim drücken auf das „X“ nicht. </w:t>
      </w:r>
    </w:p>
    <w:p w14:paraId="511537A2" w14:textId="77777777" w:rsidR="00A0394B" w:rsidRDefault="00A0394B" w:rsidP="00BD4EFB">
      <w:pPr>
        <w:pStyle w:val="KeinLeerraum"/>
        <w:spacing w:line="360" w:lineRule="auto"/>
      </w:pPr>
      <w:r w:rsidRPr="008F4C53">
        <w:rPr>
          <w:i/>
        </w:rPr>
        <w:t xml:space="preserve">(Linux </w:t>
      </w:r>
      <w:proofErr w:type="spellStart"/>
      <w:r w:rsidRPr="008F4C53">
        <w:rPr>
          <w:i/>
        </w:rPr>
        <w:t>Ubuntu</w:t>
      </w:r>
      <w:proofErr w:type="spellEnd"/>
      <w:r w:rsidRPr="008F4C53">
        <w:rPr>
          <w:i/>
        </w:rPr>
        <w:t xml:space="preserve"> 10.04)</w:t>
      </w:r>
    </w:p>
    <w:p w14:paraId="360414DF" w14:textId="77777777" w:rsidR="00A0394B" w:rsidRPr="00433EE8" w:rsidRDefault="00433EE8" w:rsidP="00BD4EFB">
      <w:pPr>
        <w:pStyle w:val="berschrift3"/>
        <w:numPr>
          <w:ilvl w:val="2"/>
          <w:numId w:val="3"/>
        </w:numPr>
        <w:spacing w:line="360" w:lineRule="auto"/>
        <w:rPr>
          <w:lang w:val="en-US"/>
        </w:rPr>
      </w:pPr>
      <w:r w:rsidRPr="00433EE8">
        <w:rPr>
          <w:lang w:val="en-US"/>
        </w:rPr>
        <w:t xml:space="preserve"> </w:t>
      </w:r>
      <w:bookmarkStart w:id="26" w:name="_Toc305928112"/>
      <w:r w:rsidR="00A0394B" w:rsidRPr="00433EE8">
        <w:rPr>
          <w:lang w:val="en-US"/>
        </w:rPr>
        <w:t xml:space="preserve">/BUG 20/ </w:t>
      </w:r>
      <w:r w:rsidR="008F4C53" w:rsidRPr="00433EE8">
        <w:rPr>
          <w:lang w:val="en-US"/>
        </w:rPr>
        <w:t xml:space="preserve">Active/Inactive Button </w:t>
      </w:r>
      <w:proofErr w:type="spellStart"/>
      <w:r w:rsidR="008F4C53" w:rsidRPr="00433EE8">
        <w:rPr>
          <w:lang w:val="en-US"/>
        </w:rPr>
        <w:t>Fehlfunktion</w:t>
      </w:r>
      <w:bookmarkEnd w:id="26"/>
      <w:proofErr w:type="spellEnd"/>
    </w:p>
    <w:p w14:paraId="55A192BE" w14:textId="77777777" w:rsidR="008F4C53" w:rsidRDefault="008F4C53" w:rsidP="00BD4EFB">
      <w:pPr>
        <w:pStyle w:val="KeinLeerraum"/>
        <w:spacing w:line="360" w:lineRule="auto"/>
      </w:pPr>
      <w:r>
        <w:t xml:space="preserve">Nach allgemeinem Verständnis sollte ein Multicastor beim drücken auf den </w:t>
      </w:r>
      <w:proofErr w:type="spellStart"/>
      <w:r>
        <w:t>Active</w:t>
      </w:r>
      <w:proofErr w:type="spellEnd"/>
      <w:r>
        <w:t>/</w:t>
      </w:r>
      <w:proofErr w:type="spellStart"/>
      <w:r>
        <w:t>Inactive</w:t>
      </w:r>
      <w:proofErr w:type="spellEnd"/>
      <w:r>
        <w:t xml:space="preserve"> Button in der Multicastor </w:t>
      </w:r>
      <w:proofErr w:type="spellStart"/>
      <w:r>
        <w:t>Config</w:t>
      </w:r>
      <w:proofErr w:type="spellEnd"/>
      <w:r>
        <w:t xml:space="preserve"> ebenfalls umschalten. Leider erfolgt dies nicht. Ab- und anschaltbar ist der Multicastorthread nur über den "State" in der </w:t>
      </w:r>
      <w:proofErr w:type="spellStart"/>
      <w:r>
        <w:t>Config</w:t>
      </w:r>
      <w:proofErr w:type="spellEnd"/>
      <w:r>
        <w:t xml:space="preserve"> Übersicht </w:t>
      </w:r>
    </w:p>
    <w:p w14:paraId="328753CC" w14:textId="77777777" w:rsidR="008F4C53" w:rsidRDefault="008F4C53" w:rsidP="00BD4EFB">
      <w:pPr>
        <w:pStyle w:val="KeinLeerraum"/>
        <w:spacing w:line="360" w:lineRule="auto"/>
      </w:pPr>
      <w:r w:rsidRPr="008F4C53">
        <w:rPr>
          <w:i/>
        </w:rPr>
        <w:t xml:space="preserve">(Linux </w:t>
      </w:r>
      <w:proofErr w:type="spellStart"/>
      <w:r w:rsidRPr="008F4C53">
        <w:rPr>
          <w:i/>
        </w:rPr>
        <w:t>Ubuntu</w:t>
      </w:r>
      <w:proofErr w:type="spellEnd"/>
      <w:r w:rsidRPr="008F4C53">
        <w:rPr>
          <w:i/>
        </w:rPr>
        <w:t xml:space="preserve"> 10.04)</w:t>
      </w:r>
    </w:p>
    <w:p w14:paraId="0CA68B9C" w14:textId="77777777" w:rsidR="008F4C53" w:rsidRDefault="00433EE8" w:rsidP="00BD4EFB">
      <w:pPr>
        <w:pStyle w:val="berschrift3"/>
        <w:numPr>
          <w:ilvl w:val="2"/>
          <w:numId w:val="3"/>
        </w:numPr>
        <w:spacing w:line="360" w:lineRule="auto"/>
      </w:pPr>
      <w:r>
        <w:t xml:space="preserve"> </w:t>
      </w:r>
      <w:bookmarkStart w:id="27" w:name="_Toc305928113"/>
      <w:r w:rsidR="008F4C53">
        <w:t>/BUG 30/ GUI Option Menu Schrift</w:t>
      </w:r>
      <w:bookmarkEnd w:id="27"/>
    </w:p>
    <w:p w14:paraId="6C46929F" w14:textId="77777777" w:rsidR="008F4C53" w:rsidRDefault="008F4C53" w:rsidP="00BD4EFB">
      <w:pPr>
        <w:pStyle w:val="KeinLeerraum"/>
        <w:spacing w:line="360" w:lineRule="auto"/>
      </w:pPr>
      <w:r>
        <w:t xml:space="preserve">Beim klick auf Menü ist außer "Userlevel" kein Auswahlpunkt ohne </w:t>
      </w:r>
      <w:proofErr w:type="spellStart"/>
      <w:r>
        <w:t>Mousehover</w:t>
      </w:r>
      <w:proofErr w:type="spellEnd"/>
      <w:r>
        <w:t xml:space="preserve"> lesbar.</w:t>
      </w:r>
    </w:p>
    <w:p w14:paraId="6A73CB61" w14:textId="77777777" w:rsidR="008F4C53" w:rsidRDefault="008F4C53" w:rsidP="00BD4EFB">
      <w:pPr>
        <w:pStyle w:val="KeinLeerraum"/>
        <w:spacing w:line="360" w:lineRule="auto"/>
        <w:rPr>
          <w:i/>
        </w:rPr>
      </w:pPr>
      <w:r w:rsidRPr="008F4C53">
        <w:rPr>
          <w:i/>
        </w:rPr>
        <w:t xml:space="preserve">(Linux </w:t>
      </w:r>
      <w:proofErr w:type="spellStart"/>
      <w:r w:rsidRPr="008F4C53">
        <w:rPr>
          <w:i/>
        </w:rPr>
        <w:t>Ubuntu</w:t>
      </w:r>
      <w:proofErr w:type="spellEnd"/>
      <w:r w:rsidRPr="008F4C53">
        <w:rPr>
          <w:i/>
        </w:rPr>
        <w:t xml:space="preserve"> 10.04)</w:t>
      </w:r>
    </w:p>
    <w:p w14:paraId="774E3E8C" w14:textId="77777777" w:rsidR="008F4C53" w:rsidRDefault="00433EE8" w:rsidP="00BD4EFB">
      <w:pPr>
        <w:pStyle w:val="berschrift3"/>
        <w:numPr>
          <w:ilvl w:val="2"/>
          <w:numId w:val="3"/>
        </w:numPr>
        <w:spacing w:line="360" w:lineRule="auto"/>
      </w:pPr>
      <w:r>
        <w:t xml:space="preserve"> </w:t>
      </w:r>
      <w:bookmarkStart w:id="28" w:name="_Toc305928114"/>
      <w:r w:rsidR="008F4C53">
        <w:t>/BUG 40/ Logfile</w:t>
      </w:r>
      <w:bookmarkEnd w:id="28"/>
    </w:p>
    <w:p w14:paraId="0FC279CC" w14:textId="77777777" w:rsidR="008F4C53" w:rsidRDefault="008F4C53" w:rsidP="00BD4EFB">
      <w:pPr>
        <w:pStyle w:val="KeinLeerraum"/>
        <w:spacing w:line="360" w:lineRule="auto"/>
      </w:pPr>
      <w:r>
        <w:t>Ungewollte Zeilenumbrüche im Logfile (Ansicht mit Notepad) verhindern die Lesbarkeit der Datei. Mitten im Datum wird umgebrochen. In einigen Fällen gar nicht. Eventuell nur unter Linux korrekte Darstellung (nicht geprüft).</w:t>
      </w:r>
    </w:p>
    <w:p w14:paraId="32C7412E" w14:textId="77777777" w:rsidR="008F4C53" w:rsidRDefault="008F4C53" w:rsidP="00BD4EFB">
      <w:pPr>
        <w:pStyle w:val="KeinLeerraum"/>
        <w:spacing w:line="360" w:lineRule="auto"/>
        <w:rPr>
          <w:i/>
        </w:rPr>
      </w:pPr>
      <w:r w:rsidRPr="008F4C53">
        <w:rPr>
          <w:i/>
        </w:rPr>
        <w:t>(Windows 7)</w:t>
      </w:r>
    </w:p>
    <w:p w14:paraId="211C52C9" w14:textId="77777777" w:rsidR="008F4C53" w:rsidRDefault="00433EE8" w:rsidP="00BD4EFB">
      <w:pPr>
        <w:pStyle w:val="berschrift3"/>
        <w:numPr>
          <w:ilvl w:val="2"/>
          <w:numId w:val="3"/>
        </w:numPr>
        <w:spacing w:line="360" w:lineRule="auto"/>
      </w:pPr>
      <w:r>
        <w:t xml:space="preserve"> </w:t>
      </w:r>
      <w:bookmarkStart w:id="29" w:name="_Toc305928115"/>
      <w:r w:rsidR="008F4C53">
        <w:t>/BUG 50/ Partielles Laden von Konfigurationen</w:t>
      </w:r>
      <w:bookmarkEnd w:id="29"/>
    </w:p>
    <w:p w14:paraId="56A0B106" w14:textId="77777777" w:rsidR="00BD4EFB" w:rsidRDefault="008F4C53" w:rsidP="00BD4EFB">
      <w:pPr>
        <w:pStyle w:val="KeinLeerraum"/>
        <w:spacing w:line="360" w:lineRule="auto"/>
      </w:pPr>
      <w:r>
        <w:t xml:space="preserve">Die Beschreibungen Checkboxen für partielles Laden werden im </w:t>
      </w:r>
      <w:proofErr w:type="spellStart"/>
      <w:r>
        <w:t>Load</w:t>
      </w:r>
      <w:proofErr w:type="spellEnd"/>
      <w:r>
        <w:t xml:space="preserve"> </w:t>
      </w:r>
      <w:proofErr w:type="spellStart"/>
      <w:r>
        <w:t>Config</w:t>
      </w:r>
      <w:proofErr w:type="spellEnd"/>
      <w:r>
        <w:t xml:space="preserve"> Fenster nicht vollständig </w:t>
      </w:r>
      <w:proofErr w:type="spellStart"/>
      <w:r>
        <w:t>anezeigt</w:t>
      </w:r>
      <w:proofErr w:type="spellEnd"/>
      <w:r>
        <w:t xml:space="preserve">. Dieser Fehler wird mit </w:t>
      </w:r>
      <w:r w:rsidR="00BD4EFB">
        <w:t>/LUC 42/ weiter geführt. Die Funktion wird neu gestaltet.</w:t>
      </w:r>
      <w:r w:rsidR="001E7930">
        <w:t xml:space="preserve"> Die fehlerhaften Kontrollkästchen werden entfernt.</w:t>
      </w:r>
    </w:p>
    <w:p w14:paraId="6DB4225F" w14:textId="77777777" w:rsidR="00BD4EFB" w:rsidRPr="004400B2" w:rsidRDefault="00BD4EFB" w:rsidP="00BD4EFB">
      <w:pPr>
        <w:pStyle w:val="KeinLeerraum"/>
        <w:spacing w:line="360" w:lineRule="auto"/>
        <w:rPr>
          <w:i/>
        </w:rPr>
      </w:pPr>
      <w:r w:rsidRPr="004400B2">
        <w:rPr>
          <w:i/>
        </w:rPr>
        <w:t>(Windows XP, Windows Vista, Windows 7)</w:t>
      </w:r>
    </w:p>
    <w:p w14:paraId="329785A2" w14:textId="77777777" w:rsidR="0086757D" w:rsidRPr="004400B2" w:rsidRDefault="0086757D">
      <w:pPr>
        <w:rPr>
          <w:sz w:val="24"/>
        </w:rPr>
      </w:pPr>
      <w:r w:rsidRPr="004400B2">
        <w:br w:type="page"/>
      </w:r>
    </w:p>
    <w:p w14:paraId="79EE59B6" w14:textId="77777777" w:rsidR="00A31F04" w:rsidRDefault="00A31F04" w:rsidP="005650BB">
      <w:pPr>
        <w:pStyle w:val="berschrift1"/>
        <w:numPr>
          <w:ilvl w:val="0"/>
          <w:numId w:val="3"/>
        </w:numPr>
        <w:jc w:val="both"/>
      </w:pPr>
      <w:bookmarkStart w:id="30" w:name="_Toc305928116"/>
      <w:r>
        <w:lastRenderedPageBreak/>
        <w:t>Produktdaten</w:t>
      </w:r>
      <w:bookmarkEnd w:id="30"/>
    </w:p>
    <w:p w14:paraId="47F48E5B" w14:textId="77777777" w:rsidR="00A31F04" w:rsidRDefault="00A31F04" w:rsidP="0086757D">
      <w:pPr>
        <w:pStyle w:val="berschrift2"/>
        <w:numPr>
          <w:ilvl w:val="1"/>
          <w:numId w:val="3"/>
        </w:numPr>
        <w:spacing w:line="360" w:lineRule="auto"/>
        <w:jc w:val="both"/>
      </w:pPr>
      <w:r>
        <w:t xml:space="preserve"> </w:t>
      </w:r>
      <w:bookmarkStart w:id="31" w:name="_Toc305928117"/>
      <w:r>
        <w:t>/LD10/ Das Logfile</w:t>
      </w:r>
      <w:bookmarkEnd w:id="31"/>
    </w:p>
    <w:p w14:paraId="0C0620FD" w14:textId="77777777" w:rsidR="00A31F04" w:rsidRDefault="00A31F04" w:rsidP="0086757D">
      <w:pPr>
        <w:pStyle w:val="KeinLeerraum"/>
        <w:spacing w:line="360" w:lineRule="auto"/>
        <w:jc w:val="both"/>
      </w:pPr>
      <w:r>
        <w:t>Das Logfil</w:t>
      </w:r>
      <w:r w:rsidR="0086757D">
        <w:t xml:space="preserve">e beinhaltet alle Informationen, </w:t>
      </w:r>
      <w:r>
        <w:t>Warnungen</w:t>
      </w:r>
      <w:r w:rsidR="0086757D">
        <w:t xml:space="preserve"> und Fehlermeldungen</w:t>
      </w:r>
      <w:r>
        <w:t>, die das Programm über die Laufzeit generiert.</w:t>
      </w:r>
    </w:p>
    <w:p w14:paraId="622C3AE9" w14:textId="77777777" w:rsidR="00A31F04" w:rsidRDefault="006C162E" w:rsidP="0086757D">
      <w:pPr>
        <w:pStyle w:val="berschrift2"/>
        <w:numPr>
          <w:ilvl w:val="1"/>
          <w:numId w:val="3"/>
        </w:numPr>
        <w:spacing w:line="360" w:lineRule="auto"/>
        <w:jc w:val="both"/>
      </w:pPr>
      <w:r>
        <w:t xml:space="preserve"> </w:t>
      </w:r>
      <w:bookmarkStart w:id="32" w:name="_Toc305928118"/>
      <w:r w:rsidR="00A31F04">
        <w:t>/LD20/ Das Programm-</w:t>
      </w:r>
      <w:proofErr w:type="spellStart"/>
      <w:r w:rsidR="00A31F04">
        <w:t>Configurationsfile</w:t>
      </w:r>
      <w:bookmarkEnd w:id="32"/>
      <w:proofErr w:type="spellEnd"/>
    </w:p>
    <w:p w14:paraId="55DCF4E7" w14:textId="77777777" w:rsidR="00A31F04" w:rsidRDefault="00A31F04" w:rsidP="0086757D">
      <w:pPr>
        <w:pStyle w:val="KeinLeerraum"/>
        <w:spacing w:line="360" w:lineRule="auto"/>
        <w:jc w:val="both"/>
      </w:pPr>
      <w:r>
        <w:t>Eine XML-Datei, in der alle Programmeinstellungen gespeichert werden (bspw. Sprache oder Autospeichern).</w:t>
      </w:r>
    </w:p>
    <w:p w14:paraId="18AC3037" w14:textId="77777777" w:rsidR="00A31F04" w:rsidRPr="006C162E" w:rsidRDefault="006C162E" w:rsidP="0086757D">
      <w:pPr>
        <w:pStyle w:val="berschrift2"/>
        <w:numPr>
          <w:ilvl w:val="1"/>
          <w:numId w:val="3"/>
        </w:numPr>
        <w:spacing w:line="360" w:lineRule="auto"/>
        <w:jc w:val="both"/>
        <w:rPr>
          <w:lang w:val="en-US"/>
        </w:rPr>
      </w:pPr>
      <w:r w:rsidRPr="000510E8">
        <w:t xml:space="preserve"> </w:t>
      </w:r>
      <w:bookmarkStart w:id="33" w:name="_Toc305928119"/>
      <w:r w:rsidR="00A31F04" w:rsidRPr="006C162E">
        <w:rPr>
          <w:lang w:val="en-US"/>
        </w:rPr>
        <w:t xml:space="preserve">/LD30/ Das </w:t>
      </w:r>
      <w:r w:rsidR="00B66023" w:rsidRPr="006C162E">
        <w:rPr>
          <w:lang w:val="en-US"/>
        </w:rPr>
        <w:t>Predefined-Value-</w:t>
      </w:r>
      <w:proofErr w:type="spellStart"/>
      <w:r w:rsidR="00B66023" w:rsidRPr="006C162E">
        <w:rPr>
          <w:lang w:val="en-US"/>
        </w:rPr>
        <w:t>Configuration</w:t>
      </w:r>
      <w:r w:rsidR="00A31F04" w:rsidRPr="006C162E">
        <w:rPr>
          <w:lang w:val="en-US"/>
        </w:rPr>
        <w:t>file</w:t>
      </w:r>
      <w:bookmarkEnd w:id="33"/>
      <w:proofErr w:type="spellEnd"/>
    </w:p>
    <w:p w14:paraId="20C26FD8" w14:textId="77777777" w:rsidR="00A31F04" w:rsidRDefault="00A31F04" w:rsidP="0086757D">
      <w:pPr>
        <w:pStyle w:val="KeinLeerraum"/>
        <w:spacing w:line="360" w:lineRule="auto"/>
        <w:jc w:val="both"/>
      </w:pPr>
      <w:r>
        <w:t xml:space="preserve">Eine XML-Datei, in der Sender- und </w:t>
      </w:r>
      <w:proofErr w:type="spellStart"/>
      <w:r>
        <w:t>Receiverkonfigurationen</w:t>
      </w:r>
      <w:proofErr w:type="spellEnd"/>
      <w:r>
        <w:t xml:space="preserve"> gespeichert sind</w:t>
      </w:r>
    </w:p>
    <w:p w14:paraId="5E497E58" w14:textId="77777777" w:rsidR="003B666C" w:rsidRDefault="006C162E" w:rsidP="0086757D">
      <w:pPr>
        <w:pStyle w:val="berschrift3"/>
        <w:numPr>
          <w:ilvl w:val="2"/>
          <w:numId w:val="3"/>
        </w:numPr>
        <w:spacing w:line="360" w:lineRule="auto"/>
        <w:jc w:val="both"/>
      </w:pPr>
      <w:r>
        <w:t xml:space="preserve"> </w:t>
      </w:r>
      <w:bookmarkStart w:id="34" w:name="_Toc305928120"/>
      <w:r w:rsidR="003B666C">
        <w:t>/LD31/ Multicastor.xml</w:t>
      </w:r>
      <w:bookmarkEnd w:id="34"/>
    </w:p>
    <w:p w14:paraId="4480DDBF" w14:textId="77777777" w:rsidR="003B666C" w:rsidRDefault="003B666C" w:rsidP="0086757D">
      <w:pPr>
        <w:pStyle w:val="KeinLeerraum"/>
        <w:spacing w:line="360" w:lineRule="auto"/>
        <w:jc w:val="both"/>
      </w:pPr>
      <w:r>
        <w:t xml:space="preserve">Automatisch erstellte XML-Datei mit der aktuellen Sender- und </w:t>
      </w:r>
      <w:proofErr w:type="spellStart"/>
      <w:r>
        <w:t>Receiverkonfiguration</w:t>
      </w:r>
      <w:proofErr w:type="spellEnd"/>
      <w:r>
        <w:t>.</w:t>
      </w:r>
    </w:p>
    <w:p w14:paraId="1EC7B1D2" w14:textId="77777777" w:rsidR="003B666C" w:rsidRDefault="006C162E" w:rsidP="0086757D">
      <w:pPr>
        <w:pStyle w:val="berschrift3"/>
        <w:numPr>
          <w:ilvl w:val="2"/>
          <w:numId w:val="3"/>
        </w:numPr>
        <w:spacing w:line="360" w:lineRule="auto"/>
        <w:jc w:val="both"/>
      </w:pPr>
      <w:r>
        <w:t xml:space="preserve"> </w:t>
      </w:r>
      <w:bookmarkStart w:id="35" w:name="_Toc305928121"/>
      <w:r w:rsidR="003B666C">
        <w:t xml:space="preserve">/LD32/ Inhalt des </w:t>
      </w:r>
      <w:proofErr w:type="spellStart"/>
      <w:r w:rsidR="003B666C">
        <w:t>Configurationsfiles</w:t>
      </w:r>
      <w:bookmarkEnd w:id="35"/>
      <w:proofErr w:type="spellEnd"/>
    </w:p>
    <w:p w14:paraId="6DFD7910" w14:textId="77777777" w:rsidR="003B666C" w:rsidRDefault="003B666C" w:rsidP="0086757D">
      <w:pPr>
        <w:pStyle w:val="KeinLeerraum"/>
        <w:spacing w:line="360" w:lineRule="auto"/>
        <w:jc w:val="both"/>
      </w:pPr>
      <w:r>
        <w:t>Ein Sender bzw. Receiver besteht aus:</w:t>
      </w:r>
    </w:p>
    <w:p w14:paraId="301A485C" w14:textId="77777777" w:rsidR="003B666C" w:rsidRDefault="003B666C" w:rsidP="0086757D">
      <w:pPr>
        <w:pStyle w:val="KeinLeerraum"/>
        <w:numPr>
          <w:ilvl w:val="0"/>
          <w:numId w:val="7"/>
        </w:numPr>
        <w:spacing w:line="360" w:lineRule="auto"/>
        <w:jc w:val="both"/>
      </w:pPr>
      <w:r>
        <w:t>Multicast-IP-Adresse</w:t>
      </w:r>
    </w:p>
    <w:p w14:paraId="7B56BA79" w14:textId="77777777" w:rsidR="003B666C" w:rsidRDefault="003B666C" w:rsidP="0086757D">
      <w:pPr>
        <w:pStyle w:val="KeinLeerraum"/>
        <w:numPr>
          <w:ilvl w:val="0"/>
          <w:numId w:val="7"/>
        </w:numPr>
        <w:spacing w:line="360" w:lineRule="auto"/>
        <w:jc w:val="both"/>
      </w:pPr>
      <w:r>
        <w:t>Netzwerk-Interface</w:t>
      </w:r>
    </w:p>
    <w:p w14:paraId="493CB7FB" w14:textId="77777777" w:rsidR="003B666C" w:rsidRDefault="003B666C" w:rsidP="0086757D">
      <w:pPr>
        <w:pStyle w:val="KeinLeerraum"/>
        <w:numPr>
          <w:ilvl w:val="0"/>
          <w:numId w:val="7"/>
        </w:numPr>
        <w:spacing w:line="360" w:lineRule="auto"/>
        <w:jc w:val="both"/>
      </w:pPr>
      <w:r>
        <w:t>UDP-Port</w:t>
      </w:r>
    </w:p>
    <w:p w14:paraId="396AF41F" w14:textId="77777777" w:rsidR="003B666C" w:rsidRDefault="003B666C" w:rsidP="0086757D">
      <w:pPr>
        <w:pStyle w:val="KeinLeerraum"/>
        <w:numPr>
          <w:ilvl w:val="0"/>
          <w:numId w:val="7"/>
        </w:numPr>
        <w:spacing w:line="360" w:lineRule="auto"/>
        <w:jc w:val="both"/>
      </w:pPr>
      <w:r>
        <w:t>Paketrate</w:t>
      </w:r>
    </w:p>
    <w:p w14:paraId="57241E3B" w14:textId="77777777" w:rsidR="003B666C" w:rsidRDefault="003B666C" w:rsidP="0086757D">
      <w:pPr>
        <w:pStyle w:val="KeinLeerraum"/>
        <w:numPr>
          <w:ilvl w:val="0"/>
          <w:numId w:val="7"/>
        </w:numPr>
        <w:spacing w:line="360" w:lineRule="auto"/>
        <w:jc w:val="both"/>
      </w:pPr>
      <w:r>
        <w:t>Paketlänge</w:t>
      </w:r>
    </w:p>
    <w:p w14:paraId="1FA89687" w14:textId="77777777" w:rsidR="0086757D" w:rsidRDefault="008B31D5" w:rsidP="0086757D">
      <w:pPr>
        <w:pStyle w:val="KeinLeerraum"/>
        <w:numPr>
          <w:ilvl w:val="0"/>
          <w:numId w:val="7"/>
        </w:numPr>
        <w:spacing w:line="360" w:lineRule="auto"/>
        <w:jc w:val="both"/>
      </w:pPr>
      <w:r>
        <w:rPr>
          <w:noProof/>
        </w:rPr>
        <w:pict w14:anchorId="61121F50">
          <v:shapetype id="_x0000_t202" coordsize="21600,21600" o:spt="202" path="m0,0l0,21600,21600,21600,21600,0xe">
            <v:stroke joinstyle="miter"/>
            <v:path gradientshapeok="t" o:connecttype="rect"/>
          </v:shapetype>
          <v:shape id="_x0000_s1026" type="#_x0000_t202" style="position:absolute;left:0;text-align:left;margin-left:43.9pt;margin-top:215.15pt;width:346.5pt;height:21pt;z-index:251661312" stroked="f">
            <v:textbox style="mso-fit-shape-to-text:t" inset="0,0,0,0">
              <w:txbxContent>
                <w:p w14:paraId="289B97DE" w14:textId="77777777" w:rsidR="00A14392" w:rsidRPr="00C257E9" w:rsidRDefault="00A14392" w:rsidP="00FE4852">
                  <w:pPr>
                    <w:pStyle w:val="Beschriftung"/>
                    <w:rPr>
                      <w:noProof/>
                      <w:sz w:val="24"/>
                    </w:rPr>
                  </w:pPr>
                  <w:r>
                    <w:t xml:space="preserve">Abbildung </w:t>
                  </w:r>
                  <w:fldSimple w:instr=" SEQ Abbildung \* ARABIC ">
                    <w:r>
                      <w:rPr>
                        <w:noProof/>
                      </w:rPr>
                      <w:t>6</w:t>
                    </w:r>
                  </w:fldSimple>
                  <w:r>
                    <w:t xml:space="preserve"> - Kommunikation des MultiCastor 2.0 min Programmdaten</w:t>
                  </w:r>
                </w:p>
              </w:txbxContent>
            </v:textbox>
          </v:shape>
        </w:pict>
      </w:r>
      <w:r w:rsidR="00FE4852">
        <w:rPr>
          <w:noProof/>
        </w:rPr>
        <w:drawing>
          <wp:anchor distT="0" distB="0" distL="114300" distR="114300" simplePos="0" relativeHeight="251659264" behindDoc="0" locked="0" layoutInCell="1" allowOverlap="1" wp14:anchorId="0F482166" wp14:editId="5D35F7A8">
            <wp:simplePos x="0" y="0"/>
            <wp:positionH relativeFrom="column">
              <wp:posOffset>557530</wp:posOffset>
            </wp:positionH>
            <wp:positionV relativeFrom="paragraph">
              <wp:posOffset>113030</wp:posOffset>
            </wp:positionV>
            <wp:extent cx="4400550" cy="2562225"/>
            <wp:effectExtent l="19050" t="0" r="0" b="0"/>
            <wp:wrapNone/>
            <wp:docPr id="15" name="Objek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929486" cy="4286280"/>
                      <a:chOff x="1285852" y="1785926"/>
                      <a:chExt cx="6929486" cy="4286280"/>
                    </a:xfrm>
                  </a:grpSpPr>
                  <a:grpSp>
                    <a:nvGrpSpPr>
                      <a:cNvPr id="40" name="Gruppieren 39"/>
                      <a:cNvGrpSpPr/>
                    </a:nvGrpSpPr>
                    <a:grpSpPr>
                      <a:xfrm>
                        <a:off x="1285852" y="1785926"/>
                        <a:ext cx="6929486" cy="4286280"/>
                        <a:chOff x="1357290" y="1785926"/>
                        <a:chExt cx="6929486" cy="4286280"/>
                      </a:xfrm>
                    </a:grpSpPr>
                    <a:pic>
                      <a:nvPicPr>
                        <a:cNvPr id="7" name="Grafik 6"/>
                        <a:cNvPicPr preferRelativeResize="0">
                          <a:picLocks noChangeAspect="1"/>
                        </a:cNvPicPr>
                      </a:nvPicPr>
                      <a:blipFill>
                        <a:blip r:embed="rId9" cstate="print"/>
                        <a:srcRect l="17187" t="73543" r="58594"/>
                        <a:stretch>
                          <a:fillRect/>
                        </a:stretch>
                      </a:blipFill>
                      <a:spPr bwMode="auto">
                        <a:xfrm>
                          <a:off x="3428992" y="2888188"/>
                          <a:ext cx="2214578" cy="1398068"/>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a:spPr>
                    </a:pic>
                    <a:sp>
                      <a:nvSpPr>
                        <a:cNvPr id="8" name="Gefaltete Ecke 7"/>
                        <a:cNvSpPr/>
                      </a:nvSpPr>
                      <a:spPr>
                        <a:xfrm>
                          <a:off x="1357290" y="2143116"/>
                          <a:ext cx="928694" cy="1071570"/>
                        </a:xfrm>
                        <a:prstGeom prst="foldedCorner">
                          <a:avLst>
                            <a:gd name="adj" fmla="val 29261"/>
                          </a:avLst>
                        </a:prstGeom>
                        <a:solidFill>
                          <a:schemeClr val="bg1">
                            <a:lumMod val="85000"/>
                          </a:schemeClr>
                        </a:solidFill>
                        <a:ln>
                          <a:solidFill>
                            <a:schemeClr val="tx1"/>
                          </a:solidFill>
                        </a:ln>
                        <a:effectLst>
                          <a:innerShdw blurRad="114300">
                            <a:prstClr val="black"/>
                          </a:innerShdw>
                        </a:effectLst>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dirty="0" err="1" smtClean="0">
                                <a:ln>
                                  <a:solidFill>
                                    <a:schemeClr val="tx1"/>
                                  </a:solidFill>
                                </a:ln>
                              </a:rPr>
                              <a:t>Prgm</a:t>
                            </a:r>
                            <a:endParaRPr lang="de-DE" dirty="0" smtClean="0">
                              <a:ln>
                                <a:solidFill>
                                  <a:schemeClr val="tx1"/>
                                </a:solidFill>
                              </a:ln>
                            </a:endParaRPr>
                          </a:p>
                          <a:p>
                            <a:pPr algn="ctr"/>
                            <a:r>
                              <a:rPr lang="de-DE" dirty="0" err="1" smtClean="0">
                                <a:ln>
                                  <a:solidFill>
                                    <a:schemeClr val="tx1"/>
                                  </a:solidFill>
                                </a:ln>
                              </a:rPr>
                              <a:t>Config</a:t>
                            </a:r>
                            <a:endParaRPr lang="de-DE" dirty="0">
                              <a:ln>
                                <a:solidFill>
                                  <a:schemeClr val="tx1"/>
                                </a:solidFill>
                              </a:ln>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Gefaltete Ecke 8"/>
                        <a:cNvSpPr/>
                      </a:nvSpPr>
                      <a:spPr>
                        <a:xfrm>
                          <a:off x="2143108" y="5000636"/>
                          <a:ext cx="928694" cy="1071570"/>
                        </a:xfrm>
                        <a:prstGeom prst="foldedCorner">
                          <a:avLst>
                            <a:gd name="adj" fmla="val 29261"/>
                          </a:avLst>
                        </a:prstGeom>
                        <a:solidFill>
                          <a:schemeClr val="bg1">
                            <a:lumMod val="85000"/>
                          </a:schemeClr>
                        </a:solidFill>
                        <a:ln>
                          <a:solidFill>
                            <a:schemeClr val="tx1"/>
                          </a:solidFill>
                        </a:ln>
                        <a:effectLst>
                          <a:innerShdw blurRad="114300">
                            <a:prstClr val="black"/>
                          </a:innerShdw>
                        </a:effectLst>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4000" dirty="0" smtClean="0">
                                <a:ln>
                                  <a:solidFill>
                                    <a:schemeClr val="tx1"/>
                                  </a:solidFill>
                                </a:ln>
                              </a:rPr>
                              <a:t>EN</a:t>
                            </a:r>
                            <a:endParaRPr lang="de-DE" dirty="0">
                              <a:ln>
                                <a:solidFill>
                                  <a:schemeClr val="tx1"/>
                                </a:solidFill>
                              </a:ln>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Gefaltete Ecke 9"/>
                        <a:cNvSpPr/>
                      </a:nvSpPr>
                      <a:spPr>
                        <a:xfrm>
                          <a:off x="3214678" y="5000636"/>
                          <a:ext cx="928694" cy="1071570"/>
                        </a:xfrm>
                        <a:prstGeom prst="foldedCorner">
                          <a:avLst>
                            <a:gd name="adj" fmla="val 29261"/>
                          </a:avLst>
                        </a:prstGeom>
                        <a:solidFill>
                          <a:schemeClr val="bg1">
                            <a:lumMod val="85000"/>
                          </a:schemeClr>
                        </a:solidFill>
                        <a:ln>
                          <a:solidFill>
                            <a:schemeClr val="tx1"/>
                          </a:solidFill>
                        </a:ln>
                        <a:effectLst>
                          <a:innerShdw blurRad="114300">
                            <a:prstClr val="black"/>
                          </a:innerShdw>
                        </a:effectLst>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4000" dirty="0" smtClean="0">
                                <a:ln>
                                  <a:solidFill>
                                    <a:schemeClr val="tx1"/>
                                  </a:solidFill>
                                </a:ln>
                              </a:rPr>
                              <a:t>DE</a:t>
                            </a:r>
                            <a:endParaRPr lang="de-DE" dirty="0">
                              <a:ln>
                                <a:solidFill>
                                  <a:schemeClr val="tx1"/>
                                </a:solidFill>
                              </a:ln>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Gefaltete Ecke 10"/>
                        <a:cNvSpPr/>
                      </a:nvSpPr>
                      <a:spPr>
                        <a:xfrm>
                          <a:off x="6786578" y="4714884"/>
                          <a:ext cx="928694" cy="1071570"/>
                        </a:xfrm>
                        <a:prstGeom prst="foldedCorner">
                          <a:avLst>
                            <a:gd name="adj" fmla="val 29261"/>
                          </a:avLst>
                        </a:prstGeom>
                        <a:solidFill>
                          <a:schemeClr val="bg1">
                            <a:lumMod val="85000"/>
                          </a:schemeClr>
                        </a:solidFill>
                        <a:ln>
                          <a:solidFill>
                            <a:schemeClr val="tx1"/>
                          </a:solidFill>
                        </a:ln>
                        <a:effectLst>
                          <a:innerShdw blurRad="114300">
                            <a:prstClr val="black"/>
                          </a:innerShdw>
                        </a:effectLst>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dirty="0" smtClean="0">
                                <a:ln>
                                  <a:solidFill>
                                    <a:schemeClr val="tx1"/>
                                  </a:solidFill>
                                </a:ln>
                              </a:rPr>
                              <a:t>User</a:t>
                            </a:r>
                          </a:p>
                          <a:p>
                            <a:pPr algn="ctr"/>
                            <a:r>
                              <a:rPr lang="de-DE" dirty="0" err="1" smtClean="0">
                                <a:ln>
                                  <a:solidFill>
                                    <a:schemeClr val="tx1"/>
                                  </a:solidFill>
                                </a:ln>
                              </a:rPr>
                              <a:t>Config</a:t>
                            </a:r>
                            <a:endParaRPr lang="de-DE" dirty="0">
                              <a:ln>
                                <a:solidFill>
                                  <a:schemeClr val="tx1"/>
                                </a:solidFill>
                              </a:ln>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Gefaltete Ecke 11"/>
                        <a:cNvSpPr/>
                      </a:nvSpPr>
                      <a:spPr>
                        <a:xfrm>
                          <a:off x="7358082" y="3286124"/>
                          <a:ext cx="928694" cy="1071570"/>
                        </a:xfrm>
                        <a:prstGeom prst="foldedCorner">
                          <a:avLst>
                            <a:gd name="adj" fmla="val 29261"/>
                          </a:avLst>
                        </a:prstGeom>
                        <a:solidFill>
                          <a:schemeClr val="bg1">
                            <a:lumMod val="85000"/>
                          </a:schemeClr>
                        </a:solidFill>
                        <a:ln>
                          <a:solidFill>
                            <a:schemeClr val="tx1"/>
                          </a:solidFill>
                        </a:ln>
                        <a:effectLst>
                          <a:innerShdw blurRad="114300">
                            <a:prstClr val="black"/>
                          </a:innerShdw>
                        </a:effectLst>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dirty="0" smtClean="0">
                                <a:ln>
                                  <a:solidFill>
                                    <a:schemeClr val="tx1"/>
                                  </a:solidFill>
                                </a:ln>
                              </a:rPr>
                              <a:t>User</a:t>
                            </a:r>
                          </a:p>
                          <a:p>
                            <a:pPr algn="ctr"/>
                            <a:r>
                              <a:rPr lang="de-DE" dirty="0" err="1" smtClean="0">
                                <a:ln>
                                  <a:solidFill>
                                    <a:schemeClr val="tx1"/>
                                  </a:solidFill>
                                </a:ln>
                              </a:rPr>
                              <a:t>Config</a:t>
                            </a:r>
                            <a:endParaRPr lang="de-DE" dirty="0">
                              <a:ln>
                                <a:solidFill>
                                  <a:schemeClr val="tx1"/>
                                </a:solidFill>
                              </a:ln>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Gefaltete Ecke 12"/>
                        <a:cNvSpPr/>
                      </a:nvSpPr>
                      <a:spPr>
                        <a:xfrm>
                          <a:off x="7072330" y="1785926"/>
                          <a:ext cx="928694" cy="1071570"/>
                        </a:xfrm>
                        <a:prstGeom prst="foldedCorner">
                          <a:avLst>
                            <a:gd name="adj" fmla="val 29261"/>
                          </a:avLst>
                        </a:prstGeom>
                        <a:solidFill>
                          <a:schemeClr val="bg1">
                            <a:lumMod val="85000"/>
                          </a:schemeClr>
                        </a:solidFill>
                        <a:ln>
                          <a:solidFill>
                            <a:schemeClr val="tx1"/>
                          </a:solidFill>
                        </a:ln>
                        <a:effectLst>
                          <a:innerShdw blurRad="114300">
                            <a:prstClr val="black"/>
                          </a:innerShdw>
                        </a:effectLst>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dirty="0" smtClean="0">
                                <a:ln>
                                  <a:solidFill>
                                    <a:schemeClr val="tx1"/>
                                  </a:solidFill>
                                </a:ln>
                              </a:rPr>
                              <a:t>User</a:t>
                            </a:r>
                          </a:p>
                          <a:p>
                            <a:pPr algn="ctr"/>
                            <a:r>
                              <a:rPr lang="de-DE" dirty="0" err="1" smtClean="0">
                                <a:ln>
                                  <a:solidFill>
                                    <a:schemeClr val="tx1"/>
                                  </a:solidFill>
                                </a:ln>
                              </a:rPr>
                              <a:t>Config</a:t>
                            </a:r>
                            <a:endParaRPr lang="de-DE" dirty="0" smtClean="0">
                              <a:ln>
                                <a:solidFill>
                                  <a:schemeClr val="tx1"/>
                                </a:solidFill>
                              </a:ln>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8" name="Gerade Verbindung mit Pfeil 17"/>
                        <a:cNvCxnSpPr>
                          <a:stCxn id="8" idx="3"/>
                          <a:endCxn id="7" idx="1"/>
                        </a:cNvCxnSpPr>
                      </a:nvCxnSpPr>
                      <a:spPr>
                        <a:xfrm>
                          <a:off x="2285984" y="2678901"/>
                          <a:ext cx="1143008" cy="908321"/>
                        </a:xfrm>
                        <a:prstGeom prst="straightConnector1">
                          <a:avLst/>
                        </a:prstGeom>
                        <a:ln w="571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0" name="Plus 19"/>
                        <a:cNvSpPr/>
                      </a:nvSpPr>
                      <a:spPr>
                        <a:xfrm>
                          <a:off x="6072198" y="3407734"/>
                          <a:ext cx="357190" cy="357190"/>
                        </a:xfrm>
                        <a:prstGeom prst="mathPlus">
                          <a:avLst>
                            <a:gd name="adj1" fmla="val 11907"/>
                          </a:avLst>
                        </a:prstGeom>
                        <a:solidFill>
                          <a:schemeClr val="tx1"/>
                        </a:solidFill>
                        <a:ln>
                          <a:solidFill>
                            <a:schemeClr val="tx1"/>
                          </a:solidFill>
                        </a:ln>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Gerade Verbindung mit Pfeil 21"/>
                        <a:cNvCxnSpPr>
                          <a:stCxn id="7" idx="3"/>
                          <a:endCxn id="20" idx="2"/>
                        </a:cNvCxnSpPr>
                      </a:nvCxnSpPr>
                      <a:spPr>
                        <a:xfrm flipV="1">
                          <a:off x="5643570" y="3586329"/>
                          <a:ext cx="475974" cy="893"/>
                        </a:xfrm>
                        <a:prstGeom prst="straightConnector1">
                          <a:avLst/>
                        </a:prstGeom>
                        <a:ln w="28575">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24" name="Gerade Verbindung mit Pfeil 23"/>
                        <a:cNvCxnSpPr>
                          <a:stCxn id="20" idx="0"/>
                          <a:endCxn id="12" idx="1"/>
                        </a:cNvCxnSpPr>
                      </a:nvCxnSpPr>
                      <a:spPr>
                        <a:xfrm>
                          <a:off x="6382042" y="3586329"/>
                          <a:ext cx="976040" cy="235580"/>
                        </a:xfrm>
                        <a:prstGeom prst="straightConnector1">
                          <a:avLst/>
                        </a:prstGeom>
                        <a:ln w="28575">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26" name="Gerade Verbindung mit Pfeil 25"/>
                        <a:cNvCxnSpPr>
                          <a:stCxn id="20" idx="3"/>
                          <a:endCxn id="13" idx="1"/>
                        </a:cNvCxnSpPr>
                      </a:nvCxnSpPr>
                      <a:spPr>
                        <a:xfrm rot="5400000" flipH="1" flipV="1">
                          <a:off x="6094877" y="2477628"/>
                          <a:ext cx="1133369" cy="821537"/>
                        </a:xfrm>
                        <a:prstGeom prst="straightConnector1">
                          <a:avLst/>
                        </a:prstGeom>
                        <a:ln w="28575">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28" name="Gerade Verbindung mit Pfeil 27"/>
                        <a:cNvCxnSpPr>
                          <a:stCxn id="20" idx="1"/>
                          <a:endCxn id="11" idx="1"/>
                        </a:cNvCxnSpPr>
                      </a:nvCxnSpPr>
                      <a:spPr>
                        <a:xfrm rot="16200000" flipH="1">
                          <a:off x="5752140" y="4216230"/>
                          <a:ext cx="1533091" cy="535785"/>
                        </a:xfrm>
                        <a:prstGeom prst="straightConnector1">
                          <a:avLst/>
                        </a:prstGeom>
                        <a:ln w="28575">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30" name="Gerade Verbindung mit Pfeil 29"/>
                        <a:cNvCxnSpPr>
                          <a:endCxn id="7" idx="2"/>
                        </a:cNvCxnSpPr>
                      </a:nvCxnSpPr>
                      <a:spPr>
                        <a:xfrm flipV="1">
                          <a:off x="3143240" y="4286256"/>
                          <a:ext cx="1393041" cy="142876"/>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5" name="Gerade Verbindung 34"/>
                        <a:cNvCxnSpPr>
                          <a:stCxn id="9" idx="0"/>
                        </a:cNvCxnSpPr>
                      </a:nvCxnSpPr>
                      <a:spPr>
                        <a:xfrm rot="5400000" flipH="1" flipV="1">
                          <a:off x="2696752" y="4697025"/>
                          <a:ext cx="214314" cy="392909"/>
                        </a:xfrm>
                        <a:prstGeom prst="line">
                          <a:avLst/>
                        </a:prstGeom>
                        <a:ln w="381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7" name="Gerade Verbindung 36"/>
                        <a:cNvCxnSpPr>
                          <a:stCxn id="10" idx="0"/>
                        </a:cNvCxnSpPr>
                      </a:nvCxnSpPr>
                      <a:spPr>
                        <a:xfrm rot="16200000" flipV="1">
                          <a:off x="3375414" y="4697024"/>
                          <a:ext cx="214314" cy="392909"/>
                        </a:xfrm>
                        <a:prstGeom prst="line">
                          <a:avLst/>
                        </a:prstGeom>
                        <a:ln w="38100" cap="flat">
                          <a:solidFill>
                            <a:schemeClr val="tx1"/>
                          </a:solidFill>
                          <a:tailEnd type="oval"/>
                        </a:ln>
                      </a:spPr>
                      <a:style>
                        <a:lnRef idx="1">
                          <a:schemeClr val="accent1"/>
                        </a:lnRef>
                        <a:fillRef idx="0">
                          <a:schemeClr val="accent1"/>
                        </a:fillRef>
                        <a:effectRef idx="0">
                          <a:schemeClr val="accent1"/>
                        </a:effectRef>
                        <a:fontRef idx="minor">
                          <a:schemeClr val="tx1"/>
                        </a:fontRef>
                      </a:style>
                    </a:cxnSp>
                    <a:cxnSp>
                      <a:nvCxnSpPr>
                        <a:cNvPr id="39" name="Gerade Verbindung mit Pfeil 38"/>
                        <a:cNvCxnSpPr/>
                      </a:nvCxnSpPr>
                      <a:spPr>
                        <a:xfrm rot="5400000">
                          <a:off x="2893207" y="4536289"/>
                          <a:ext cx="357190" cy="142876"/>
                        </a:xfrm>
                        <a:prstGeom prst="straightConnector1">
                          <a:avLst/>
                        </a:prstGeom>
                        <a:ln w="38100">
                          <a:solidFill>
                            <a:schemeClr val="tx1"/>
                          </a:solidFill>
                          <a:headEnd type="none" w="med" len="med"/>
                          <a:tailEnd type="oval" w="med" len="med"/>
                        </a:ln>
                      </a:spPr>
                      <a:style>
                        <a:lnRef idx="1">
                          <a:schemeClr val="accent1"/>
                        </a:lnRef>
                        <a:fillRef idx="0">
                          <a:schemeClr val="accent1"/>
                        </a:fillRef>
                        <a:effectRef idx="0">
                          <a:schemeClr val="accent1"/>
                        </a:effectRef>
                        <a:fontRef idx="minor">
                          <a:schemeClr val="tx1"/>
                        </a:fontRef>
                      </a:style>
                    </a:cxnSp>
                  </a:grpSp>
                </lc:lockedCanvas>
              </a:graphicData>
            </a:graphic>
          </wp:anchor>
        </w:drawing>
      </w:r>
      <w:r w:rsidR="003B666C">
        <w:t xml:space="preserve">„time </w:t>
      </w:r>
      <w:proofErr w:type="spellStart"/>
      <w:r w:rsidR="003B666C">
        <w:t>to</w:t>
      </w:r>
      <w:proofErr w:type="spellEnd"/>
      <w:r w:rsidR="003B666C">
        <w:t xml:space="preserve"> live“</w:t>
      </w:r>
    </w:p>
    <w:p w14:paraId="21A36B66" w14:textId="77777777" w:rsidR="00FE4852" w:rsidRDefault="00FE4852" w:rsidP="00FE4852">
      <w:pPr>
        <w:pStyle w:val="KeinLeerraum"/>
        <w:spacing w:line="360" w:lineRule="auto"/>
        <w:jc w:val="both"/>
      </w:pPr>
    </w:p>
    <w:p w14:paraId="155BDDEE" w14:textId="77777777" w:rsidR="0086757D" w:rsidRDefault="0086757D">
      <w:pPr>
        <w:rPr>
          <w:sz w:val="24"/>
        </w:rPr>
      </w:pPr>
      <w:r>
        <w:br w:type="page"/>
      </w:r>
    </w:p>
    <w:p w14:paraId="005DBDF2" w14:textId="77777777" w:rsidR="003B666C" w:rsidRDefault="003B666C" w:rsidP="0086757D">
      <w:pPr>
        <w:pStyle w:val="berschrift1"/>
        <w:numPr>
          <w:ilvl w:val="0"/>
          <w:numId w:val="3"/>
        </w:numPr>
        <w:spacing w:line="360" w:lineRule="auto"/>
        <w:jc w:val="both"/>
      </w:pPr>
      <w:bookmarkStart w:id="36" w:name="_Toc305928122"/>
      <w:r>
        <w:lastRenderedPageBreak/>
        <w:t>Produktcharakteristiken</w:t>
      </w:r>
      <w:bookmarkEnd w:id="36"/>
    </w:p>
    <w:p w14:paraId="274C8F28" w14:textId="77777777" w:rsidR="003B666C" w:rsidRDefault="003B666C" w:rsidP="0086757D">
      <w:pPr>
        <w:pStyle w:val="berschrift2"/>
        <w:numPr>
          <w:ilvl w:val="1"/>
          <w:numId w:val="3"/>
        </w:numPr>
        <w:spacing w:line="360" w:lineRule="auto"/>
        <w:jc w:val="both"/>
      </w:pPr>
      <w:r>
        <w:t xml:space="preserve"> </w:t>
      </w:r>
      <w:bookmarkStart w:id="37" w:name="_Toc305928123"/>
      <w:r>
        <w:t>Systemumgebung</w:t>
      </w:r>
      <w:bookmarkEnd w:id="37"/>
    </w:p>
    <w:p w14:paraId="3F1CCBBF" w14:textId="77777777" w:rsidR="003B666C" w:rsidRDefault="003B666C" w:rsidP="0086757D">
      <w:pPr>
        <w:pStyle w:val="KeinLeerraum"/>
        <w:spacing w:line="360" w:lineRule="auto"/>
        <w:jc w:val="both"/>
      </w:pPr>
      <w:r>
        <w:t>Der MultiCastor stellt einige Anforderungen an die Hardware-</w:t>
      </w:r>
      <w:r w:rsidR="005D4903">
        <w:t xml:space="preserve"> </w:t>
      </w:r>
      <w:r>
        <w:t xml:space="preserve">und Softwareumgebung. Im Folgenden werden die genauen Abhängigkeiten und Voraussetzungen aufgelistet. </w:t>
      </w:r>
    </w:p>
    <w:p w14:paraId="4EC13AEC" w14:textId="77777777" w:rsidR="003B666C" w:rsidRDefault="003B666C" w:rsidP="0086757D">
      <w:pPr>
        <w:pStyle w:val="KeinLeerraum"/>
        <w:spacing w:line="360" w:lineRule="auto"/>
        <w:jc w:val="both"/>
      </w:pPr>
    </w:p>
    <w:p w14:paraId="65FE5616" w14:textId="77777777" w:rsidR="003B666C" w:rsidRDefault="003B666C" w:rsidP="0086757D">
      <w:pPr>
        <w:pStyle w:val="KeinLeerraum"/>
        <w:spacing w:line="360" w:lineRule="auto"/>
        <w:jc w:val="both"/>
      </w:pPr>
      <w:r>
        <w:t xml:space="preserve">Das Multicastor-Tool läuft sowohl auf Windows als auch auf </w:t>
      </w:r>
      <w:proofErr w:type="spellStart"/>
      <w:r>
        <w:t>unixbasierten</w:t>
      </w:r>
      <w:proofErr w:type="spellEnd"/>
      <w:r>
        <w:t xml:space="preserve"> Betriebssystemen. Das System muss über eine intakte Netzwerkverbindung </w:t>
      </w:r>
      <w:r w:rsidR="00306FED">
        <w:t xml:space="preserve">oder eine Loopback-Funktion </w:t>
      </w:r>
      <w:r>
        <w:t>verfügen, um Tests durchzuführen.</w:t>
      </w:r>
    </w:p>
    <w:p w14:paraId="69396879" w14:textId="77777777" w:rsidR="003B666C" w:rsidRDefault="003B666C" w:rsidP="0086757D">
      <w:pPr>
        <w:pStyle w:val="berschrift3"/>
        <w:numPr>
          <w:ilvl w:val="2"/>
          <w:numId w:val="3"/>
        </w:numPr>
        <w:spacing w:line="360" w:lineRule="auto"/>
        <w:jc w:val="both"/>
      </w:pPr>
      <w:bookmarkStart w:id="38" w:name="_Toc305928124"/>
      <w:r>
        <w:t>Hardwareumgebung</w:t>
      </w:r>
      <w:bookmarkEnd w:id="38"/>
    </w:p>
    <w:p w14:paraId="5A69EC08" w14:textId="77777777" w:rsidR="003B666C" w:rsidRDefault="003B666C" w:rsidP="0086757D">
      <w:pPr>
        <w:pStyle w:val="KeinLeerraum"/>
        <w:spacing w:line="360" w:lineRule="auto"/>
        <w:jc w:val="both"/>
      </w:pPr>
      <w:r w:rsidRPr="003B666C">
        <w:t xml:space="preserve">Die Hardware muss so gewählt werden, dass eine Java-Laufzeitumgebung auf </w:t>
      </w:r>
      <w:r w:rsidR="00593B3B">
        <w:t xml:space="preserve">Windows </w:t>
      </w:r>
      <w:r w:rsidRPr="003B666C">
        <w:t xml:space="preserve">oder </w:t>
      </w:r>
      <w:r w:rsidR="00593B3B">
        <w:t xml:space="preserve">einem </w:t>
      </w:r>
      <w:proofErr w:type="spellStart"/>
      <w:r w:rsidRPr="003B666C">
        <w:t>unixbasierten</w:t>
      </w:r>
      <w:proofErr w:type="spellEnd"/>
      <w:r w:rsidRPr="003B666C">
        <w:t xml:space="preserve"> Betriebssystem installiert und dauerhaft betrieben werden kann. Die Hardware muss über eine Netzwerkschnittstelle verfügen au</w:t>
      </w:r>
      <w:r w:rsidR="003C13B8">
        <w:t>f die über eine Softwareschnitt</w:t>
      </w:r>
      <w:r w:rsidRPr="003B666C">
        <w:t>stelle zugegriffen werden kann. Außerdem wird ein MMRP-fähiger Switch benötigt, um MMRP-Anfragen verarbeiten zu können.</w:t>
      </w:r>
    </w:p>
    <w:p w14:paraId="2C90D556" w14:textId="77777777" w:rsidR="003B666C" w:rsidRDefault="003B666C" w:rsidP="0086757D">
      <w:pPr>
        <w:pStyle w:val="berschrift3"/>
        <w:numPr>
          <w:ilvl w:val="2"/>
          <w:numId w:val="3"/>
        </w:numPr>
        <w:spacing w:line="360" w:lineRule="auto"/>
        <w:jc w:val="both"/>
      </w:pPr>
      <w:bookmarkStart w:id="39" w:name="_Toc305928125"/>
      <w:r>
        <w:t>Softwareumgebung</w:t>
      </w:r>
      <w:bookmarkEnd w:id="39"/>
    </w:p>
    <w:p w14:paraId="4B550355" w14:textId="77777777" w:rsidR="003B666C" w:rsidRDefault="00593B3B" w:rsidP="0086757D">
      <w:pPr>
        <w:pStyle w:val="KeinLeerraum"/>
        <w:spacing w:line="360" w:lineRule="auto"/>
        <w:jc w:val="both"/>
      </w:pPr>
      <w:r>
        <w:t>Der MultiCastor</w:t>
      </w:r>
      <w:r w:rsidR="003B666C" w:rsidRPr="003B666C">
        <w:t xml:space="preserve"> wurde </w:t>
      </w:r>
      <w:r w:rsidR="003C13B8">
        <w:t>und wird</w:t>
      </w:r>
      <w:r w:rsidR="003B666C" w:rsidRPr="003B666C">
        <w:t xml:space="preserve"> komplett in der Programmiersprache Java</w:t>
      </w:r>
      <w:r w:rsidR="003C13B8">
        <w:t xml:space="preserve"> V1.6</w:t>
      </w:r>
      <w:r w:rsidR="003B666C" w:rsidRPr="003B666C">
        <w:t xml:space="preserve"> umgesetzt. </w:t>
      </w:r>
      <w:r w:rsidR="003C13B8">
        <w:t>Es werden bei einer Weiter</w:t>
      </w:r>
      <w:r w:rsidR="00526E7F">
        <w:t>entwicklung des MultiC</w:t>
      </w:r>
      <w:r w:rsidR="003B666C" w:rsidRPr="003B666C">
        <w:t>astor</w:t>
      </w:r>
      <w:r w:rsidR="00526E7F">
        <w:t>s</w:t>
      </w:r>
      <w:r w:rsidR="003B666C" w:rsidRPr="003B666C">
        <w:t xml:space="preserve"> nur die Standard-Java-Bibliotheken </w:t>
      </w:r>
      <w:r w:rsidR="00E02644">
        <w:t>sowie die JPCAP-Bibliothek verwendet</w:t>
      </w:r>
      <w:r w:rsidR="003B666C" w:rsidRPr="003B666C">
        <w:t xml:space="preserve">. </w:t>
      </w:r>
      <w:r w:rsidR="00E02644">
        <w:t>Letzte wird mit dem Produkt ausgeliefert, demnach</w:t>
      </w:r>
      <w:r w:rsidR="003B666C" w:rsidRPr="003B666C">
        <w:t xml:space="preserve"> muss </w:t>
      </w:r>
      <w:r w:rsidR="00E02644">
        <w:t>nu</w:t>
      </w:r>
      <w:r w:rsidR="003B666C" w:rsidRPr="003B666C">
        <w:t>r</w:t>
      </w:r>
      <w:r w:rsidR="00E02644">
        <w:t xml:space="preserve"> eine JRE der Version 1.6 auf dem Hostsystem installiert und verfügbar</w:t>
      </w:r>
      <w:r w:rsidR="003B666C" w:rsidRPr="003B666C">
        <w:t xml:space="preserve"> sein.</w:t>
      </w:r>
    </w:p>
    <w:p w14:paraId="176DAB79" w14:textId="77777777" w:rsidR="00526E7F" w:rsidRDefault="00526E7F" w:rsidP="0086757D">
      <w:pPr>
        <w:pStyle w:val="KeinLeerraum"/>
        <w:spacing w:line="360" w:lineRule="auto"/>
        <w:jc w:val="both"/>
      </w:pPr>
    </w:p>
    <w:p w14:paraId="65580165" w14:textId="77777777" w:rsidR="00526E7F" w:rsidRDefault="00526E7F" w:rsidP="0086757D">
      <w:pPr>
        <w:pStyle w:val="KeinLeerraum"/>
        <w:spacing w:line="360" w:lineRule="auto"/>
        <w:jc w:val="both"/>
      </w:pPr>
    </w:p>
    <w:p w14:paraId="7C3A619F" w14:textId="77777777" w:rsidR="00526E7F" w:rsidRDefault="00526E7F" w:rsidP="0086757D">
      <w:pPr>
        <w:pStyle w:val="KeinLeerraum"/>
        <w:spacing w:line="360" w:lineRule="auto"/>
        <w:jc w:val="both"/>
        <w:sectPr w:rsidR="00526E7F" w:rsidSect="007B04B2">
          <w:headerReference w:type="default" r:id="rId15"/>
          <w:footerReference w:type="default" r:id="rId16"/>
          <w:footerReference w:type="first" r:id="rId17"/>
          <w:type w:val="continuous"/>
          <w:pgSz w:w="11906" w:h="16838"/>
          <w:pgMar w:top="1672" w:right="1417" w:bottom="1134" w:left="1417" w:header="708" w:footer="1167" w:gutter="0"/>
          <w:cols w:space="708"/>
          <w:titlePg/>
          <w:docGrid w:linePitch="360"/>
        </w:sectPr>
      </w:pPr>
    </w:p>
    <w:p w14:paraId="66BFFA1C" w14:textId="77777777" w:rsidR="004D1E2B" w:rsidRPr="000510E8" w:rsidRDefault="004D1E2B">
      <w:pPr>
        <w:rPr>
          <w:sz w:val="28"/>
          <w:szCs w:val="28"/>
        </w:rPr>
      </w:pPr>
      <w:r w:rsidRPr="000510E8">
        <w:rPr>
          <w:sz w:val="28"/>
          <w:szCs w:val="28"/>
        </w:rPr>
        <w:lastRenderedPageBreak/>
        <w:br w:type="page"/>
      </w:r>
    </w:p>
    <w:p w14:paraId="6DEAECFE" w14:textId="77777777" w:rsidR="001752AF" w:rsidRPr="00105B6E" w:rsidRDefault="001752AF" w:rsidP="00692AB0">
      <w:pPr>
        <w:pStyle w:val="berschrift1"/>
      </w:pPr>
      <w:bookmarkStart w:id="40" w:name="_Toc305928126"/>
      <w:r w:rsidRPr="00105B6E">
        <w:lastRenderedPageBreak/>
        <w:t>Dokumentversionen</w:t>
      </w:r>
      <w:bookmarkEnd w:id="40"/>
    </w:p>
    <w:p w14:paraId="6892D0E5" w14:textId="77777777" w:rsidR="001752AF" w:rsidRDefault="001752AF" w:rsidP="001752AF">
      <w:pPr>
        <w:pStyle w:val="KeinLeerraum"/>
        <w:rPr>
          <w:sz w:val="28"/>
          <w:szCs w:val="28"/>
        </w:rPr>
      </w:pPr>
    </w:p>
    <w:tbl>
      <w:tblPr>
        <w:tblStyle w:val="HelleSchattierung-Akzent2"/>
        <w:tblW w:w="0" w:type="auto"/>
        <w:tblLook w:val="04A0" w:firstRow="1" w:lastRow="0" w:firstColumn="1" w:lastColumn="0" w:noHBand="0" w:noVBand="1"/>
      </w:tblPr>
      <w:tblGrid>
        <w:gridCol w:w="1526"/>
        <w:gridCol w:w="1843"/>
        <w:gridCol w:w="1701"/>
        <w:gridCol w:w="4216"/>
      </w:tblGrid>
      <w:tr w:rsidR="001752AF" w14:paraId="2D2BF42B" w14:textId="77777777" w:rsidTr="00692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364CE83" w14:textId="77777777" w:rsidR="001752AF" w:rsidRDefault="001752AF" w:rsidP="00692AB0">
            <w:pPr>
              <w:pStyle w:val="KeinLeerraum"/>
              <w:rPr>
                <w:sz w:val="28"/>
                <w:szCs w:val="28"/>
              </w:rPr>
            </w:pPr>
            <w:proofErr w:type="spellStart"/>
            <w:r>
              <w:rPr>
                <w:sz w:val="28"/>
                <w:szCs w:val="28"/>
              </w:rPr>
              <w:t>Versionsnr</w:t>
            </w:r>
            <w:proofErr w:type="spellEnd"/>
          </w:p>
        </w:tc>
        <w:tc>
          <w:tcPr>
            <w:tcW w:w="1843" w:type="dxa"/>
          </w:tcPr>
          <w:p w14:paraId="2D5351F4" w14:textId="77777777" w:rsidR="001752AF" w:rsidRDefault="001752AF" w:rsidP="005552B4">
            <w:pPr>
              <w:pStyle w:val="KeinLeerraum"/>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Datum</w:t>
            </w:r>
          </w:p>
        </w:tc>
        <w:tc>
          <w:tcPr>
            <w:tcW w:w="1701" w:type="dxa"/>
          </w:tcPr>
          <w:p w14:paraId="707BD9BA" w14:textId="77777777" w:rsidR="001752AF" w:rsidRDefault="001752AF" w:rsidP="005552B4">
            <w:pPr>
              <w:pStyle w:val="KeinLeerraum"/>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Autor(en)</w:t>
            </w:r>
          </w:p>
        </w:tc>
        <w:tc>
          <w:tcPr>
            <w:tcW w:w="4216" w:type="dxa"/>
          </w:tcPr>
          <w:p w14:paraId="5A5C9779" w14:textId="77777777" w:rsidR="001752AF" w:rsidRDefault="001752AF" w:rsidP="005552B4">
            <w:pPr>
              <w:pStyle w:val="KeinLeerraum"/>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Kommentar</w:t>
            </w:r>
          </w:p>
        </w:tc>
      </w:tr>
      <w:tr w:rsidR="001752AF" w14:paraId="5362FEB7" w14:textId="77777777" w:rsidTr="00692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A42EF17" w14:textId="77777777" w:rsidR="001752AF" w:rsidRDefault="001752AF" w:rsidP="005552B4">
            <w:pPr>
              <w:pStyle w:val="KeinLeerraum"/>
              <w:rPr>
                <w:sz w:val="28"/>
                <w:szCs w:val="28"/>
              </w:rPr>
            </w:pPr>
            <w:r>
              <w:rPr>
                <w:sz w:val="28"/>
                <w:szCs w:val="28"/>
              </w:rPr>
              <w:t>V 0.1</w:t>
            </w:r>
          </w:p>
        </w:tc>
        <w:tc>
          <w:tcPr>
            <w:tcW w:w="1843" w:type="dxa"/>
          </w:tcPr>
          <w:p w14:paraId="44DAF430" w14:textId="77777777" w:rsidR="001752AF" w:rsidRDefault="001752AF" w:rsidP="005552B4">
            <w:pPr>
              <w:pStyle w:val="KeinLeerraum"/>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12.08.2011</w:t>
            </w:r>
          </w:p>
        </w:tc>
        <w:tc>
          <w:tcPr>
            <w:tcW w:w="1701" w:type="dxa"/>
          </w:tcPr>
          <w:p w14:paraId="1ED69D12" w14:textId="77777777" w:rsidR="00692AB0" w:rsidRDefault="001752AF" w:rsidP="005552B4">
            <w:pPr>
              <w:pStyle w:val="KeinLeerraum"/>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Stuckert</w:t>
            </w:r>
            <w:proofErr w:type="spellEnd"/>
            <w:r>
              <w:rPr>
                <w:sz w:val="28"/>
                <w:szCs w:val="28"/>
              </w:rPr>
              <w:t>/</w:t>
            </w:r>
          </w:p>
          <w:p w14:paraId="2A5487E5" w14:textId="77777777" w:rsidR="001752AF" w:rsidRDefault="001752AF" w:rsidP="005552B4">
            <w:pPr>
              <w:pStyle w:val="KeinLeerraum"/>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Rentschler</w:t>
            </w:r>
          </w:p>
        </w:tc>
        <w:tc>
          <w:tcPr>
            <w:tcW w:w="4216" w:type="dxa"/>
          </w:tcPr>
          <w:p w14:paraId="07EE1331" w14:textId="77777777" w:rsidR="001752AF" w:rsidRDefault="001752AF" w:rsidP="005552B4">
            <w:pPr>
              <w:pStyle w:val="KeinLeerraum"/>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Dokument angelegt</w:t>
            </w:r>
          </w:p>
        </w:tc>
      </w:tr>
      <w:tr w:rsidR="001752AF" w14:paraId="5F73DE35" w14:textId="77777777" w:rsidTr="00692AB0">
        <w:tc>
          <w:tcPr>
            <w:cnfStyle w:val="001000000000" w:firstRow="0" w:lastRow="0" w:firstColumn="1" w:lastColumn="0" w:oddVBand="0" w:evenVBand="0" w:oddHBand="0" w:evenHBand="0" w:firstRowFirstColumn="0" w:firstRowLastColumn="0" w:lastRowFirstColumn="0" w:lastRowLastColumn="0"/>
            <w:tcW w:w="1526" w:type="dxa"/>
          </w:tcPr>
          <w:p w14:paraId="17D28A00" w14:textId="77777777" w:rsidR="001752AF" w:rsidRDefault="001752AF" w:rsidP="005552B4">
            <w:pPr>
              <w:pStyle w:val="KeinLeerraum"/>
              <w:rPr>
                <w:sz w:val="28"/>
                <w:szCs w:val="28"/>
              </w:rPr>
            </w:pPr>
            <w:r>
              <w:rPr>
                <w:sz w:val="28"/>
                <w:szCs w:val="28"/>
              </w:rPr>
              <w:t>V 0.2</w:t>
            </w:r>
          </w:p>
        </w:tc>
        <w:tc>
          <w:tcPr>
            <w:tcW w:w="1843" w:type="dxa"/>
          </w:tcPr>
          <w:p w14:paraId="0304DB79" w14:textId="77777777" w:rsidR="001752AF" w:rsidRDefault="001752AF" w:rsidP="005552B4">
            <w:pPr>
              <w:pStyle w:val="KeinLeerraum"/>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27.09.2011</w:t>
            </w:r>
          </w:p>
        </w:tc>
        <w:tc>
          <w:tcPr>
            <w:tcW w:w="1701" w:type="dxa"/>
          </w:tcPr>
          <w:p w14:paraId="6C6470A5" w14:textId="77777777" w:rsidR="001752AF" w:rsidRDefault="001752AF" w:rsidP="005552B4">
            <w:pPr>
              <w:pStyle w:val="KeinLeerraum"/>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Traub</w:t>
            </w:r>
          </w:p>
        </w:tc>
        <w:tc>
          <w:tcPr>
            <w:tcW w:w="4216" w:type="dxa"/>
          </w:tcPr>
          <w:p w14:paraId="644252EB" w14:textId="77777777" w:rsidR="001752AF" w:rsidRDefault="00692AB0" w:rsidP="005552B4">
            <w:pPr>
              <w:pStyle w:val="KeinLeerraum"/>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Template/Formatvorlage</w:t>
            </w:r>
            <w:r w:rsidR="001752AF">
              <w:rPr>
                <w:sz w:val="28"/>
                <w:szCs w:val="28"/>
              </w:rPr>
              <w:t xml:space="preserve"> erstellt</w:t>
            </w:r>
          </w:p>
        </w:tc>
      </w:tr>
      <w:tr w:rsidR="00692AB0" w14:paraId="438E6C25" w14:textId="77777777" w:rsidTr="00692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B20731D" w14:textId="77777777" w:rsidR="00692AB0" w:rsidRDefault="00692AB0" w:rsidP="005552B4">
            <w:pPr>
              <w:pStyle w:val="KeinLeerraum"/>
              <w:rPr>
                <w:sz w:val="28"/>
                <w:szCs w:val="28"/>
              </w:rPr>
            </w:pPr>
            <w:r>
              <w:rPr>
                <w:sz w:val="28"/>
                <w:szCs w:val="28"/>
              </w:rPr>
              <w:t>V 0.3</w:t>
            </w:r>
          </w:p>
        </w:tc>
        <w:tc>
          <w:tcPr>
            <w:tcW w:w="1843" w:type="dxa"/>
          </w:tcPr>
          <w:p w14:paraId="26ED13E7" w14:textId="77777777" w:rsidR="00692AB0" w:rsidRDefault="00692AB0" w:rsidP="005552B4">
            <w:pPr>
              <w:pStyle w:val="KeinLeerraum"/>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29.09.2011</w:t>
            </w:r>
          </w:p>
        </w:tc>
        <w:tc>
          <w:tcPr>
            <w:tcW w:w="1701" w:type="dxa"/>
          </w:tcPr>
          <w:p w14:paraId="70213BD6" w14:textId="77777777" w:rsidR="00692AB0" w:rsidRDefault="00692AB0" w:rsidP="005552B4">
            <w:pPr>
              <w:pStyle w:val="KeinLeerraum"/>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Koralewski</w:t>
            </w:r>
            <w:proofErr w:type="spellEnd"/>
          </w:p>
        </w:tc>
        <w:tc>
          <w:tcPr>
            <w:tcW w:w="4216" w:type="dxa"/>
          </w:tcPr>
          <w:p w14:paraId="4601866A" w14:textId="77777777" w:rsidR="00692AB0" w:rsidRDefault="00692AB0" w:rsidP="005552B4">
            <w:pPr>
              <w:pStyle w:val="KeinLeerraum"/>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Inhaltliche Ausarbeitung „Produkteinsatz“</w:t>
            </w:r>
          </w:p>
        </w:tc>
      </w:tr>
      <w:tr w:rsidR="00692AB0" w14:paraId="3152BEA6" w14:textId="77777777" w:rsidTr="00692AB0">
        <w:tc>
          <w:tcPr>
            <w:cnfStyle w:val="001000000000" w:firstRow="0" w:lastRow="0" w:firstColumn="1" w:lastColumn="0" w:oddVBand="0" w:evenVBand="0" w:oddHBand="0" w:evenHBand="0" w:firstRowFirstColumn="0" w:firstRowLastColumn="0" w:lastRowFirstColumn="0" w:lastRowLastColumn="0"/>
            <w:tcW w:w="1526" w:type="dxa"/>
          </w:tcPr>
          <w:p w14:paraId="49D7A6E6" w14:textId="77777777" w:rsidR="00692AB0" w:rsidRDefault="00692AB0" w:rsidP="005552B4">
            <w:pPr>
              <w:pStyle w:val="KeinLeerraum"/>
              <w:rPr>
                <w:sz w:val="28"/>
                <w:szCs w:val="28"/>
              </w:rPr>
            </w:pPr>
            <w:r>
              <w:rPr>
                <w:sz w:val="28"/>
                <w:szCs w:val="28"/>
              </w:rPr>
              <w:t>V 0.4</w:t>
            </w:r>
          </w:p>
        </w:tc>
        <w:tc>
          <w:tcPr>
            <w:tcW w:w="1843" w:type="dxa"/>
          </w:tcPr>
          <w:p w14:paraId="712AAF20" w14:textId="77777777" w:rsidR="00692AB0" w:rsidRDefault="00692AB0" w:rsidP="005552B4">
            <w:pPr>
              <w:pStyle w:val="KeinLeerraum"/>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30.09.2011</w:t>
            </w:r>
          </w:p>
        </w:tc>
        <w:tc>
          <w:tcPr>
            <w:tcW w:w="1701" w:type="dxa"/>
          </w:tcPr>
          <w:p w14:paraId="0D8D5C35" w14:textId="77777777" w:rsidR="00692AB0" w:rsidRDefault="00692AB0" w:rsidP="005552B4">
            <w:pPr>
              <w:pStyle w:val="KeinLeerraum"/>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Haase</w:t>
            </w:r>
          </w:p>
        </w:tc>
        <w:tc>
          <w:tcPr>
            <w:tcW w:w="4216" w:type="dxa"/>
          </w:tcPr>
          <w:p w14:paraId="03172138" w14:textId="77777777" w:rsidR="00692AB0" w:rsidRDefault="00692AB0" w:rsidP="005552B4">
            <w:pPr>
              <w:pStyle w:val="KeinLeerraum"/>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Inhaltliche Ausarbeitung</w:t>
            </w:r>
          </w:p>
          <w:p w14:paraId="29620B28" w14:textId="77777777" w:rsidR="00692AB0" w:rsidRDefault="00692AB0" w:rsidP="005552B4">
            <w:pPr>
              <w:pStyle w:val="KeinLeerraum"/>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„Produktfunktionen“</w:t>
            </w:r>
          </w:p>
        </w:tc>
      </w:tr>
      <w:tr w:rsidR="00692AB0" w14:paraId="0E24C9D5" w14:textId="77777777" w:rsidTr="00692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E68AADD" w14:textId="77777777" w:rsidR="00692AB0" w:rsidRDefault="00692AB0" w:rsidP="005552B4">
            <w:pPr>
              <w:pStyle w:val="KeinLeerraum"/>
              <w:rPr>
                <w:sz w:val="28"/>
                <w:szCs w:val="28"/>
              </w:rPr>
            </w:pPr>
            <w:r>
              <w:rPr>
                <w:sz w:val="28"/>
                <w:szCs w:val="28"/>
              </w:rPr>
              <w:t>V 0.5</w:t>
            </w:r>
          </w:p>
        </w:tc>
        <w:tc>
          <w:tcPr>
            <w:tcW w:w="1843" w:type="dxa"/>
          </w:tcPr>
          <w:p w14:paraId="206FC1D8" w14:textId="77777777" w:rsidR="00692AB0" w:rsidRDefault="00692AB0" w:rsidP="005552B4">
            <w:pPr>
              <w:pStyle w:val="KeinLeerraum"/>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30.09.2011</w:t>
            </w:r>
          </w:p>
        </w:tc>
        <w:tc>
          <w:tcPr>
            <w:tcW w:w="1701" w:type="dxa"/>
          </w:tcPr>
          <w:p w14:paraId="7A6C41F9" w14:textId="77777777" w:rsidR="00692AB0" w:rsidRDefault="00692AB0" w:rsidP="005552B4">
            <w:pPr>
              <w:pStyle w:val="KeinLeerraum"/>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Hauschild</w:t>
            </w:r>
          </w:p>
        </w:tc>
        <w:tc>
          <w:tcPr>
            <w:tcW w:w="4216" w:type="dxa"/>
          </w:tcPr>
          <w:p w14:paraId="262BEABD" w14:textId="77777777" w:rsidR="00692AB0" w:rsidRDefault="00692AB0" w:rsidP="005552B4">
            <w:pPr>
              <w:pStyle w:val="KeinLeerraum"/>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Inhaltliche Ausarbeitung</w:t>
            </w:r>
          </w:p>
          <w:p w14:paraId="7DD9231B" w14:textId="77777777" w:rsidR="00692AB0" w:rsidRDefault="00692AB0" w:rsidP="005552B4">
            <w:pPr>
              <w:pStyle w:val="KeinLeerraum"/>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„Produktdaten“</w:t>
            </w:r>
          </w:p>
        </w:tc>
      </w:tr>
      <w:tr w:rsidR="00692AB0" w14:paraId="71985768" w14:textId="77777777" w:rsidTr="00692AB0">
        <w:tc>
          <w:tcPr>
            <w:cnfStyle w:val="001000000000" w:firstRow="0" w:lastRow="0" w:firstColumn="1" w:lastColumn="0" w:oddVBand="0" w:evenVBand="0" w:oddHBand="0" w:evenHBand="0" w:firstRowFirstColumn="0" w:firstRowLastColumn="0" w:lastRowFirstColumn="0" w:lastRowLastColumn="0"/>
            <w:tcW w:w="1526" w:type="dxa"/>
          </w:tcPr>
          <w:p w14:paraId="345FB025" w14:textId="77777777" w:rsidR="00692AB0" w:rsidRDefault="00692AB0" w:rsidP="005552B4">
            <w:pPr>
              <w:pStyle w:val="KeinLeerraum"/>
              <w:rPr>
                <w:sz w:val="28"/>
                <w:szCs w:val="28"/>
              </w:rPr>
            </w:pPr>
            <w:r>
              <w:rPr>
                <w:sz w:val="28"/>
                <w:szCs w:val="28"/>
              </w:rPr>
              <w:t>V 0.6</w:t>
            </w:r>
          </w:p>
        </w:tc>
        <w:tc>
          <w:tcPr>
            <w:tcW w:w="1843" w:type="dxa"/>
          </w:tcPr>
          <w:p w14:paraId="55F54505" w14:textId="77777777" w:rsidR="00692AB0" w:rsidRDefault="00692AB0" w:rsidP="005552B4">
            <w:pPr>
              <w:pStyle w:val="KeinLeerraum"/>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01.10.2011</w:t>
            </w:r>
          </w:p>
        </w:tc>
        <w:tc>
          <w:tcPr>
            <w:tcW w:w="1701" w:type="dxa"/>
          </w:tcPr>
          <w:p w14:paraId="3D65B8E4" w14:textId="77777777" w:rsidR="00692AB0" w:rsidRDefault="00692AB0" w:rsidP="005552B4">
            <w:pPr>
              <w:pStyle w:val="KeinLeerraum"/>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Westphal</w:t>
            </w:r>
          </w:p>
        </w:tc>
        <w:tc>
          <w:tcPr>
            <w:tcW w:w="4216" w:type="dxa"/>
          </w:tcPr>
          <w:p w14:paraId="0272E823" w14:textId="77777777" w:rsidR="00692AB0" w:rsidRDefault="00692AB0" w:rsidP="005552B4">
            <w:pPr>
              <w:pStyle w:val="KeinLeerraum"/>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Inhaltliche Ausarbeitung</w:t>
            </w:r>
          </w:p>
          <w:p w14:paraId="0D402A02" w14:textId="77777777" w:rsidR="00692AB0" w:rsidRDefault="00692AB0" w:rsidP="005552B4">
            <w:pPr>
              <w:pStyle w:val="KeinLeerraum"/>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„Produktcharakteristik“</w:t>
            </w:r>
          </w:p>
        </w:tc>
      </w:tr>
      <w:tr w:rsidR="001752AF" w14:paraId="6E3FA385" w14:textId="77777777" w:rsidTr="00692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C5E28F4" w14:textId="77777777" w:rsidR="00692AB0" w:rsidRPr="00692AB0" w:rsidRDefault="00692AB0" w:rsidP="005552B4">
            <w:pPr>
              <w:pStyle w:val="KeinLeerraum"/>
              <w:rPr>
                <w:sz w:val="28"/>
                <w:szCs w:val="28"/>
              </w:rPr>
            </w:pPr>
          </w:p>
          <w:p w14:paraId="43561732" w14:textId="77777777" w:rsidR="001752AF" w:rsidRPr="00692AB0" w:rsidRDefault="00692AB0" w:rsidP="00692AB0">
            <w:pPr>
              <w:pStyle w:val="KeinLeerraum"/>
              <w:rPr>
                <w:sz w:val="28"/>
                <w:szCs w:val="28"/>
              </w:rPr>
            </w:pPr>
            <w:r w:rsidRPr="00692AB0">
              <w:rPr>
                <w:sz w:val="28"/>
                <w:szCs w:val="28"/>
              </w:rPr>
              <w:t xml:space="preserve">V </w:t>
            </w:r>
            <w:r>
              <w:rPr>
                <w:sz w:val="28"/>
                <w:szCs w:val="28"/>
              </w:rPr>
              <w:t>1.0</w:t>
            </w:r>
            <w:r w:rsidRPr="00692AB0">
              <w:rPr>
                <w:sz w:val="28"/>
                <w:szCs w:val="28"/>
              </w:rPr>
              <w:t xml:space="preserve"> </w:t>
            </w:r>
            <w:r w:rsidRPr="00692AB0">
              <w:rPr>
                <w:sz w:val="20"/>
                <w:szCs w:val="20"/>
              </w:rPr>
              <w:t>(beta)</w:t>
            </w:r>
          </w:p>
        </w:tc>
        <w:tc>
          <w:tcPr>
            <w:tcW w:w="1843" w:type="dxa"/>
          </w:tcPr>
          <w:p w14:paraId="58C4AB0F" w14:textId="77777777" w:rsidR="00692AB0" w:rsidRPr="00692AB0" w:rsidRDefault="00692AB0" w:rsidP="005552B4">
            <w:pPr>
              <w:pStyle w:val="KeinLeerraum"/>
              <w:cnfStyle w:val="000000100000" w:firstRow="0" w:lastRow="0" w:firstColumn="0" w:lastColumn="0" w:oddVBand="0" w:evenVBand="0" w:oddHBand="1" w:evenHBand="0" w:firstRowFirstColumn="0" w:firstRowLastColumn="0" w:lastRowFirstColumn="0" w:lastRowLastColumn="0"/>
              <w:rPr>
                <w:b/>
                <w:sz w:val="28"/>
                <w:szCs w:val="28"/>
              </w:rPr>
            </w:pPr>
          </w:p>
          <w:p w14:paraId="0BE34CBF" w14:textId="77777777" w:rsidR="001752AF" w:rsidRPr="00692AB0" w:rsidRDefault="00692AB0" w:rsidP="005552B4">
            <w:pPr>
              <w:pStyle w:val="KeinLeerraum"/>
              <w:cnfStyle w:val="000000100000" w:firstRow="0" w:lastRow="0" w:firstColumn="0" w:lastColumn="0" w:oddVBand="0" w:evenVBand="0" w:oddHBand="1" w:evenHBand="0" w:firstRowFirstColumn="0" w:firstRowLastColumn="0" w:lastRowFirstColumn="0" w:lastRowLastColumn="0"/>
              <w:rPr>
                <w:b/>
                <w:sz w:val="28"/>
                <w:szCs w:val="28"/>
              </w:rPr>
            </w:pPr>
            <w:r w:rsidRPr="00692AB0">
              <w:rPr>
                <w:b/>
                <w:sz w:val="28"/>
                <w:szCs w:val="28"/>
              </w:rPr>
              <w:t>02.10</w:t>
            </w:r>
            <w:r w:rsidR="001752AF" w:rsidRPr="00692AB0">
              <w:rPr>
                <w:b/>
                <w:sz w:val="28"/>
                <w:szCs w:val="28"/>
              </w:rPr>
              <w:t>.2011</w:t>
            </w:r>
          </w:p>
        </w:tc>
        <w:tc>
          <w:tcPr>
            <w:tcW w:w="1701" w:type="dxa"/>
          </w:tcPr>
          <w:p w14:paraId="2A03FD40" w14:textId="77777777" w:rsidR="00692AB0" w:rsidRPr="00692AB0" w:rsidRDefault="00692AB0" w:rsidP="005552B4">
            <w:pPr>
              <w:pStyle w:val="KeinLeerraum"/>
              <w:cnfStyle w:val="000000100000" w:firstRow="0" w:lastRow="0" w:firstColumn="0" w:lastColumn="0" w:oddVBand="0" w:evenVBand="0" w:oddHBand="1" w:evenHBand="0" w:firstRowFirstColumn="0" w:firstRowLastColumn="0" w:lastRowFirstColumn="0" w:lastRowLastColumn="0"/>
              <w:rPr>
                <w:b/>
                <w:sz w:val="28"/>
                <w:szCs w:val="28"/>
              </w:rPr>
            </w:pPr>
          </w:p>
          <w:p w14:paraId="76174D20" w14:textId="77777777" w:rsidR="001752AF" w:rsidRPr="00692AB0" w:rsidRDefault="001752AF" w:rsidP="005552B4">
            <w:pPr>
              <w:pStyle w:val="KeinLeerraum"/>
              <w:cnfStyle w:val="000000100000" w:firstRow="0" w:lastRow="0" w:firstColumn="0" w:lastColumn="0" w:oddVBand="0" w:evenVBand="0" w:oddHBand="1" w:evenHBand="0" w:firstRowFirstColumn="0" w:firstRowLastColumn="0" w:lastRowFirstColumn="0" w:lastRowLastColumn="0"/>
              <w:rPr>
                <w:b/>
                <w:sz w:val="28"/>
                <w:szCs w:val="28"/>
              </w:rPr>
            </w:pPr>
            <w:r w:rsidRPr="00692AB0">
              <w:rPr>
                <w:b/>
                <w:sz w:val="28"/>
                <w:szCs w:val="28"/>
              </w:rPr>
              <w:t>Hauschild</w:t>
            </w:r>
          </w:p>
        </w:tc>
        <w:tc>
          <w:tcPr>
            <w:tcW w:w="4216" w:type="dxa"/>
          </w:tcPr>
          <w:p w14:paraId="76F6AC66" w14:textId="77777777" w:rsidR="00692AB0" w:rsidRPr="00692AB0" w:rsidRDefault="00692AB0" w:rsidP="005552B4">
            <w:pPr>
              <w:pStyle w:val="KeinLeerraum"/>
              <w:cnfStyle w:val="000000100000" w:firstRow="0" w:lastRow="0" w:firstColumn="0" w:lastColumn="0" w:oddVBand="0" w:evenVBand="0" w:oddHBand="1" w:evenHBand="0" w:firstRowFirstColumn="0" w:firstRowLastColumn="0" w:lastRowFirstColumn="0" w:lastRowLastColumn="0"/>
              <w:rPr>
                <w:b/>
                <w:sz w:val="28"/>
                <w:szCs w:val="28"/>
              </w:rPr>
            </w:pPr>
          </w:p>
          <w:p w14:paraId="7040B4EC" w14:textId="77777777" w:rsidR="001752AF" w:rsidRPr="00692AB0" w:rsidRDefault="00692AB0" w:rsidP="005552B4">
            <w:pPr>
              <w:pStyle w:val="KeinLeerraum"/>
              <w:cnfStyle w:val="000000100000" w:firstRow="0" w:lastRow="0" w:firstColumn="0" w:lastColumn="0" w:oddVBand="0" w:evenVBand="0" w:oddHBand="1" w:evenHBand="0" w:firstRowFirstColumn="0" w:firstRowLastColumn="0" w:lastRowFirstColumn="0" w:lastRowLastColumn="0"/>
              <w:rPr>
                <w:b/>
                <w:sz w:val="28"/>
                <w:szCs w:val="28"/>
              </w:rPr>
            </w:pPr>
            <w:r w:rsidRPr="00692AB0">
              <w:rPr>
                <w:b/>
                <w:sz w:val="28"/>
                <w:szCs w:val="28"/>
              </w:rPr>
              <w:t xml:space="preserve">Abschließende </w:t>
            </w:r>
            <w:proofErr w:type="spellStart"/>
            <w:r w:rsidRPr="00692AB0">
              <w:rPr>
                <w:b/>
                <w:sz w:val="28"/>
                <w:szCs w:val="28"/>
              </w:rPr>
              <w:t>Fomulierung</w:t>
            </w:r>
            <w:proofErr w:type="spellEnd"/>
          </w:p>
          <w:p w14:paraId="7D69A2EA" w14:textId="77777777" w:rsidR="00692AB0" w:rsidRPr="00692AB0" w:rsidRDefault="00692AB0" w:rsidP="005552B4">
            <w:pPr>
              <w:pStyle w:val="KeinLeerraum"/>
              <w:cnfStyle w:val="000000100000" w:firstRow="0" w:lastRow="0" w:firstColumn="0" w:lastColumn="0" w:oddVBand="0" w:evenVBand="0" w:oddHBand="1" w:evenHBand="0" w:firstRowFirstColumn="0" w:firstRowLastColumn="0" w:lastRowFirstColumn="0" w:lastRowLastColumn="0"/>
              <w:rPr>
                <w:b/>
                <w:sz w:val="28"/>
                <w:szCs w:val="28"/>
              </w:rPr>
            </w:pPr>
            <w:r w:rsidRPr="00692AB0">
              <w:rPr>
                <w:b/>
                <w:sz w:val="28"/>
                <w:szCs w:val="28"/>
              </w:rPr>
              <w:t>Zusammenführung der Inhalte</w:t>
            </w:r>
          </w:p>
          <w:p w14:paraId="589BDB79" w14:textId="77777777" w:rsidR="00692AB0" w:rsidRPr="00692AB0" w:rsidRDefault="00692AB0" w:rsidP="005552B4">
            <w:pPr>
              <w:pStyle w:val="KeinLeerraum"/>
              <w:cnfStyle w:val="000000100000" w:firstRow="0" w:lastRow="0" w:firstColumn="0" w:lastColumn="0" w:oddVBand="0" w:evenVBand="0" w:oddHBand="1" w:evenHBand="0" w:firstRowFirstColumn="0" w:firstRowLastColumn="0" w:lastRowFirstColumn="0" w:lastRowLastColumn="0"/>
              <w:rPr>
                <w:b/>
                <w:sz w:val="28"/>
                <w:szCs w:val="28"/>
              </w:rPr>
            </w:pPr>
          </w:p>
        </w:tc>
      </w:tr>
      <w:tr w:rsidR="001752AF" w14:paraId="0E979161" w14:textId="77777777" w:rsidTr="00692AB0">
        <w:tc>
          <w:tcPr>
            <w:cnfStyle w:val="001000000000" w:firstRow="0" w:lastRow="0" w:firstColumn="1" w:lastColumn="0" w:oddVBand="0" w:evenVBand="0" w:oddHBand="0" w:evenHBand="0" w:firstRowFirstColumn="0" w:firstRowLastColumn="0" w:lastRowFirstColumn="0" w:lastRowLastColumn="0"/>
            <w:tcW w:w="1526" w:type="dxa"/>
          </w:tcPr>
          <w:p w14:paraId="1A711B1B" w14:textId="77777777" w:rsidR="001752AF" w:rsidRDefault="00692AB0" w:rsidP="005552B4">
            <w:pPr>
              <w:pStyle w:val="KeinLeerraum"/>
              <w:rPr>
                <w:sz w:val="28"/>
                <w:szCs w:val="28"/>
              </w:rPr>
            </w:pPr>
            <w:r>
              <w:rPr>
                <w:sz w:val="28"/>
                <w:szCs w:val="28"/>
              </w:rPr>
              <w:t xml:space="preserve">V 1.0 </w:t>
            </w:r>
            <w:r w:rsidRPr="00692AB0">
              <w:rPr>
                <w:sz w:val="20"/>
                <w:szCs w:val="20"/>
              </w:rPr>
              <w:t>(beta</w:t>
            </w:r>
            <w:r>
              <w:rPr>
                <w:sz w:val="20"/>
                <w:szCs w:val="20"/>
              </w:rPr>
              <w:t xml:space="preserve"> 2</w:t>
            </w:r>
            <w:r w:rsidRPr="00692AB0">
              <w:rPr>
                <w:sz w:val="20"/>
                <w:szCs w:val="20"/>
              </w:rPr>
              <w:t>)</w:t>
            </w:r>
          </w:p>
        </w:tc>
        <w:tc>
          <w:tcPr>
            <w:tcW w:w="1843" w:type="dxa"/>
          </w:tcPr>
          <w:p w14:paraId="0029A2F8" w14:textId="77777777" w:rsidR="001752AF" w:rsidRDefault="001752AF" w:rsidP="00692AB0">
            <w:pPr>
              <w:pStyle w:val="KeinLeerraum"/>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r w:rsidR="00692AB0">
              <w:rPr>
                <w:sz w:val="28"/>
                <w:szCs w:val="28"/>
              </w:rPr>
              <w:t>5</w:t>
            </w:r>
            <w:r>
              <w:rPr>
                <w:sz w:val="28"/>
                <w:szCs w:val="28"/>
              </w:rPr>
              <w:t>.10.2011</w:t>
            </w:r>
          </w:p>
        </w:tc>
        <w:tc>
          <w:tcPr>
            <w:tcW w:w="1701" w:type="dxa"/>
          </w:tcPr>
          <w:p w14:paraId="585DB47F" w14:textId="77777777" w:rsidR="001752AF" w:rsidRDefault="00692AB0" w:rsidP="005552B4">
            <w:pPr>
              <w:pStyle w:val="KeinLeerraum"/>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Traub</w:t>
            </w:r>
          </w:p>
        </w:tc>
        <w:tc>
          <w:tcPr>
            <w:tcW w:w="4216" w:type="dxa"/>
          </w:tcPr>
          <w:p w14:paraId="1DE25304" w14:textId="77777777" w:rsidR="001752AF" w:rsidRDefault="00692AB0" w:rsidP="00692AB0">
            <w:pPr>
              <w:pStyle w:val="KeinLeerraum"/>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Abschlusskorrektur und Formatierung.</w:t>
            </w:r>
          </w:p>
        </w:tc>
      </w:tr>
      <w:tr w:rsidR="00BD4EFB" w14:paraId="7775C692" w14:textId="77777777" w:rsidTr="00692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7B0F04E" w14:textId="77777777" w:rsidR="00BD4EFB" w:rsidRDefault="00BD4EFB" w:rsidP="005552B4">
            <w:pPr>
              <w:pStyle w:val="KeinLeerraum"/>
              <w:rPr>
                <w:sz w:val="28"/>
                <w:szCs w:val="28"/>
              </w:rPr>
            </w:pPr>
            <w:r>
              <w:rPr>
                <w:sz w:val="28"/>
                <w:szCs w:val="28"/>
              </w:rPr>
              <w:t>V 1.0</w:t>
            </w:r>
          </w:p>
        </w:tc>
        <w:tc>
          <w:tcPr>
            <w:tcW w:w="1843" w:type="dxa"/>
          </w:tcPr>
          <w:p w14:paraId="09FFD7C6" w14:textId="77777777" w:rsidR="00BD4EFB" w:rsidRDefault="00BD4EFB" w:rsidP="00692AB0">
            <w:pPr>
              <w:pStyle w:val="KeinLeerraum"/>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09.10.2011</w:t>
            </w:r>
          </w:p>
        </w:tc>
        <w:tc>
          <w:tcPr>
            <w:tcW w:w="1701" w:type="dxa"/>
          </w:tcPr>
          <w:p w14:paraId="37058EF0" w14:textId="77777777" w:rsidR="00BD4EFB" w:rsidRDefault="00BD4EFB" w:rsidP="005552B4">
            <w:pPr>
              <w:pStyle w:val="KeinLeerraum"/>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Traub</w:t>
            </w:r>
          </w:p>
        </w:tc>
        <w:tc>
          <w:tcPr>
            <w:tcW w:w="4216" w:type="dxa"/>
          </w:tcPr>
          <w:p w14:paraId="6B495604" w14:textId="77777777" w:rsidR="00BD4EFB" w:rsidRDefault="00BD4EFB" w:rsidP="00692AB0">
            <w:pPr>
              <w:pStyle w:val="KeinLeerraum"/>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Umsetzung angesprochener Punkte aus dem Review im Plenum</w:t>
            </w:r>
          </w:p>
        </w:tc>
      </w:tr>
      <w:tr w:rsidR="00526E7F" w14:paraId="3923F655" w14:textId="77777777" w:rsidTr="00692AB0">
        <w:tc>
          <w:tcPr>
            <w:cnfStyle w:val="001000000000" w:firstRow="0" w:lastRow="0" w:firstColumn="1" w:lastColumn="0" w:oddVBand="0" w:evenVBand="0" w:oddHBand="0" w:evenHBand="0" w:firstRowFirstColumn="0" w:firstRowLastColumn="0" w:lastRowFirstColumn="0" w:lastRowLastColumn="0"/>
            <w:tcW w:w="1526" w:type="dxa"/>
          </w:tcPr>
          <w:p w14:paraId="7C4FB743" w14:textId="77777777" w:rsidR="00526E7F" w:rsidRDefault="00526E7F" w:rsidP="004400B2">
            <w:pPr>
              <w:pStyle w:val="KeinLeerraum"/>
              <w:rPr>
                <w:sz w:val="28"/>
                <w:szCs w:val="28"/>
              </w:rPr>
            </w:pPr>
            <w:r>
              <w:rPr>
                <w:sz w:val="28"/>
                <w:szCs w:val="28"/>
              </w:rPr>
              <w:t xml:space="preserve">V </w:t>
            </w:r>
            <w:r w:rsidR="004400B2">
              <w:rPr>
                <w:sz w:val="28"/>
                <w:szCs w:val="28"/>
              </w:rPr>
              <w:t>2</w:t>
            </w:r>
            <w:r>
              <w:rPr>
                <w:sz w:val="28"/>
                <w:szCs w:val="28"/>
              </w:rPr>
              <w:t>.</w:t>
            </w:r>
            <w:r w:rsidR="004400B2">
              <w:rPr>
                <w:sz w:val="28"/>
                <w:szCs w:val="28"/>
              </w:rPr>
              <w:t>0</w:t>
            </w:r>
          </w:p>
        </w:tc>
        <w:tc>
          <w:tcPr>
            <w:tcW w:w="1843" w:type="dxa"/>
          </w:tcPr>
          <w:p w14:paraId="193678A8" w14:textId="77777777" w:rsidR="00526E7F" w:rsidRDefault="00526E7F" w:rsidP="00692AB0">
            <w:pPr>
              <w:pStyle w:val="KeinLeerraum"/>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06.11.2011</w:t>
            </w:r>
          </w:p>
        </w:tc>
        <w:tc>
          <w:tcPr>
            <w:tcW w:w="1701" w:type="dxa"/>
          </w:tcPr>
          <w:p w14:paraId="59BF8D7C" w14:textId="77777777" w:rsidR="00526E7F" w:rsidRDefault="00526E7F" w:rsidP="005552B4">
            <w:pPr>
              <w:pStyle w:val="KeinLeerraum"/>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Hauschild</w:t>
            </w:r>
          </w:p>
        </w:tc>
        <w:tc>
          <w:tcPr>
            <w:tcW w:w="4216" w:type="dxa"/>
          </w:tcPr>
          <w:p w14:paraId="24A3C0B0" w14:textId="77777777" w:rsidR="00526E7F" w:rsidRDefault="004400B2" w:rsidP="00692AB0">
            <w:pPr>
              <w:pStyle w:val="KeinLeerraum"/>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Änderungen nach dem Dokumentenfeedback</w:t>
            </w:r>
          </w:p>
        </w:tc>
      </w:tr>
      <w:tr w:rsidR="008B31D5" w14:paraId="78FA5089" w14:textId="77777777" w:rsidTr="00692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3ADDEEA" w14:textId="77777777" w:rsidR="008B31D5" w:rsidRDefault="008B31D5" w:rsidP="004400B2">
            <w:pPr>
              <w:pStyle w:val="KeinLeerraum"/>
              <w:rPr>
                <w:sz w:val="28"/>
                <w:szCs w:val="28"/>
              </w:rPr>
            </w:pPr>
            <w:r>
              <w:rPr>
                <w:sz w:val="28"/>
                <w:szCs w:val="28"/>
              </w:rPr>
              <w:t>V 2.1</w:t>
            </w:r>
          </w:p>
        </w:tc>
        <w:tc>
          <w:tcPr>
            <w:tcW w:w="1843" w:type="dxa"/>
          </w:tcPr>
          <w:p w14:paraId="304D8E27" w14:textId="77777777" w:rsidR="008B31D5" w:rsidRDefault="008B31D5" w:rsidP="00692AB0">
            <w:pPr>
              <w:pStyle w:val="KeinLeerraum"/>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27.04.2011</w:t>
            </w:r>
          </w:p>
        </w:tc>
        <w:tc>
          <w:tcPr>
            <w:tcW w:w="1701" w:type="dxa"/>
          </w:tcPr>
          <w:p w14:paraId="2A532B29" w14:textId="77777777" w:rsidR="008B31D5" w:rsidRDefault="008B31D5" w:rsidP="005552B4">
            <w:pPr>
              <w:pStyle w:val="KeinLeerraum"/>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Fäßler</w:t>
            </w:r>
            <w:proofErr w:type="spellEnd"/>
          </w:p>
        </w:tc>
        <w:tc>
          <w:tcPr>
            <w:tcW w:w="4216" w:type="dxa"/>
          </w:tcPr>
          <w:p w14:paraId="53AB9830" w14:textId="77777777" w:rsidR="008B31D5" w:rsidRDefault="008B31D5" w:rsidP="00692AB0">
            <w:pPr>
              <w:pStyle w:val="KeinLeerraum"/>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LF81 geändert. Siehe Change Request LF81</w:t>
            </w:r>
          </w:p>
        </w:tc>
      </w:tr>
    </w:tbl>
    <w:p w14:paraId="35F09593" w14:textId="77777777" w:rsidR="001752AF" w:rsidRPr="00105B6E" w:rsidRDefault="001752AF" w:rsidP="00CD295D">
      <w:pPr>
        <w:pStyle w:val="KeinLeerraum"/>
        <w:rPr>
          <w:sz w:val="28"/>
          <w:szCs w:val="28"/>
        </w:rPr>
      </w:pPr>
    </w:p>
    <w:sectPr w:rsidR="001752AF" w:rsidRPr="00105B6E" w:rsidSect="007B04B2">
      <w:footerReference w:type="default" r:id="rId18"/>
      <w:type w:val="continuous"/>
      <w:pgSz w:w="11906" w:h="16838"/>
      <w:pgMar w:top="1673" w:right="1418" w:bottom="1134" w:left="1418" w:header="709" w:footer="4944"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C0A2F1F" w14:textId="77777777" w:rsidR="00A14392" w:rsidRDefault="00A14392" w:rsidP="000F2E3F">
      <w:pPr>
        <w:spacing w:after="0" w:line="240" w:lineRule="auto"/>
      </w:pPr>
      <w:r>
        <w:separator/>
      </w:r>
    </w:p>
  </w:endnote>
  <w:endnote w:type="continuationSeparator" w:id="0">
    <w:p w14:paraId="62231853" w14:textId="77777777" w:rsidR="00A14392" w:rsidRDefault="00A14392" w:rsidP="000F2E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A8A1528" w14:textId="77777777" w:rsidR="00A14392" w:rsidRDefault="00A14392">
    <w:pPr>
      <w:pStyle w:val="Fuzeile"/>
    </w:pPr>
    <w:r>
      <w:rPr>
        <w:noProof/>
      </w:rPr>
      <w:pict w14:anchorId="5C43E053">
        <v:shapetype id="_x0000_t202" coordsize="21600,21600" o:spt="202" path="m0,0l0,21600,21600,21600,21600,0xe">
          <v:stroke joinstyle="miter"/>
          <v:path gradientshapeok="t" o:connecttype="rect"/>
        </v:shapetype>
        <v:shape id="_x0000_s2169" type="#_x0000_t202" style="position:absolute;margin-left:406.15pt;margin-top:10.05pt;width:50.25pt;height:26.75pt;z-index:251658240;mso-width-relative:margin;mso-height-relative:margin" filled="f" stroked="f">
          <v:textbox style="mso-next-textbox:#_x0000_s2169">
            <w:txbxContent>
              <w:p w14:paraId="59DA7599" w14:textId="77777777" w:rsidR="00A14392" w:rsidRDefault="00A14392" w:rsidP="00DE4429">
                <w:pPr>
                  <w:jc w:val="right"/>
                </w:pPr>
                <w:r>
                  <w:fldChar w:fldCharType="begin"/>
                </w:r>
                <w:r>
                  <w:instrText xml:space="preserve"> PAGE    \* MERGEFORMAT </w:instrText>
                </w:r>
                <w:r>
                  <w:fldChar w:fldCharType="separate"/>
                </w:r>
                <w:r w:rsidR="00A6654E">
                  <w:rPr>
                    <w:noProof/>
                  </w:rPr>
                  <w:t>12</w:t>
                </w:r>
                <w:r>
                  <w:fldChar w:fldCharType="end"/>
                </w:r>
                <w:r>
                  <w:t xml:space="preserve"> / </w:t>
                </w:r>
                <w:fldSimple w:instr=" NUMPAGES   \* MERGEFORMAT ">
                  <w:r w:rsidR="00A6654E">
                    <w:rPr>
                      <w:noProof/>
                    </w:rPr>
                    <w:t>16</w:t>
                  </w:r>
                </w:fldSimple>
              </w:p>
            </w:txbxContent>
          </v:textbox>
        </v:shape>
      </w:pict>
    </w:r>
    <w:r>
      <w:rPr>
        <w:noProof/>
      </w:rPr>
      <w:pict w14:anchorId="3301AB1E">
        <v:shape id="_x0000_s2168" type="#_x0000_t202" style="position:absolute;margin-left:-8.6pt;margin-top:10.05pt;width:273pt;height:24.8pt;z-index:251657216;mso-width-relative:margin;mso-height-relative:margin" filled="f" stroked="f">
          <v:textbox style="mso-next-textbox:#_x0000_s2168">
            <w:txbxContent>
              <w:p w14:paraId="6B1394C9" w14:textId="77777777" w:rsidR="00A14392" w:rsidRPr="005650BB" w:rsidRDefault="00A14392" w:rsidP="00DE4429">
                <w:pPr>
                  <w:rPr>
                    <w:sz w:val="18"/>
                    <w:szCs w:val="18"/>
                  </w:rPr>
                </w:pPr>
                <w:r w:rsidRPr="005650BB">
                  <w:rPr>
                    <w:sz w:val="18"/>
                    <w:szCs w:val="18"/>
                  </w:rPr>
                  <w:t xml:space="preserve">© </w:t>
                </w:r>
                <w:proofErr w:type="spellStart"/>
                <w:r w:rsidRPr="005650BB">
                  <w:rPr>
                    <w:sz w:val="18"/>
                    <w:szCs w:val="18"/>
                  </w:rPr>
                  <w:t>Fäßler</w:t>
                </w:r>
                <w:proofErr w:type="spellEnd"/>
                <w:r w:rsidRPr="005650BB">
                  <w:rPr>
                    <w:sz w:val="18"/>
                    <w:szCs w:val="18"/>
                  </w:rPr>
                  <w:t xml:space="preserve">, Haase, Hauschild, </w:t>
                </w:r>
                <w:proofErr w:type="spellStart"/>
                <w:r w:rsidRPr="005650BB">
                  <w:rPr>
                    <w:sz w:val="18"/>
                    <w:szCs w:val="18"/>
                  </w:rPr>
                  <w:t>Koralewski</w:t>
                </w:r>
                <w:proofErr w:type="spellEnd"/>
                <w:r w:rsidRPr="005650BB">
                  <w:rPr>
                    <w:sz w:val="18"/>
                    <w:szCs w:val="18"/>
                  </w:rPr>
                  <w:t>, Traub, Westphal</w:t>
                </w:r>
              </w:p>
            </w:txbxContent>
          </v:textbox>
        </v:shape>
      </w:pict>
    </w:r>
    <w:r w:rsidRPr="00DE4429">
      <w:rPr>
        <w:noProof/>
      </w:rPr>
      <w:drawing>
        <wp:anchor distT="0" distB="0" distL="114300" distR="114300" simplePos="0" relativeHeight="251655168" behindDoc="1" locked="0" layoutInCell="1" allowOverlap="1" wp14:anchorId="620E6501" wp14:editId="5D45BFA9">
          <wp:simplePos x="0" y="0"/>
          <wp:positionH relativeFrom="column">
            <wp:posOffset>2625780</wp:posOffset>
          </wp:positionH>
          <wp:positionV relativeFrom="paragraph">
            <wp:posOffset>-2107261</wp:posOffset>
          </wp:positionV>
          <wp:extent cx="4028495" cy="3021495"/>
          <wp:effectExtent l="19050" t="0" r="8213" b="0"/>
          <wp:wrapNone/>
          <wp:docPr id="1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1">
                    <a:lum bright="50000"/>
                  </a:blip>
                  <a:srcRect/>
                  <a:stretch>
                    <a:fillRect/>
                  </a:stretch>
                </pic:blipFill>
                <pic:spPr bwMode="auto">
                  <a:xfrm>
                    <a:off x="0" y="0"/>
                    <a:ext cx="4030388" cy="3023119"/>
                  </a:xfrm>
                  <a:prstGeom prst="rect">
                    <a:avLst/>
                  </a:prstGeom>
                  <a:noFill/>
                  <a:ln w="9525">
                    <a:noFill/>
                    <a:miter lim="800000"/>
                    <a:headEnd/>
                    <a:tailEnd/>
                  </a:ln>
                </pic:spPr>
              </pic:pic>
            </a:graphicData>
          </a:graphic>
        </wp:anchor>
      </w:drawing>
    </w:r>
    <w:r>
      <w:rPr>
        <w:noProof/>
      </w:rPr>
      <w:pict w14:anchorId="57D6B09A">
        <v:shapetype id="_x0000_t32" coordsize="21600,21600" o:spt="32" o:oned="t" path="m0,0l21600,21600e" filled="f">
          <v:path arrowok="t" fillok="f" o:connecttype="none"/>
          <o:lock v:ext="edit" shapetype="t"/>
        </v:shapetype>
        <v:shape id="_x0000_s2167" type="#_x0000_t32" style="position:absolute;margin-left:-70.85pt;margin-top:9.4pt;width:595.5pt;height:0;flip:x;z-index:251656192;mso-position-horizontal-relative:text;mso-position-vertical-relative:text" o:connectortype="straight" strokecolor="#c00000" strokeweight="4.5pt"/>
      </w:pic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EE0CF57" w14:textId="77777777" w:rsidR="00A14392" w:rsidRDefault="00A14392" w:rsidP="00941186">
    <w:r>
      <w:rPr>
        <w:noProof/>
      </w:rPr>
      <w:pict w14:anchorId="6241E799">
        <v:shapetype id="_x0000_t32" coordsize="21600,21600" o:spt="32" o:oned="t" path="m0,0l21600,21600e" filled="f">
          <v:path arrowok="t" fillok="f" o:connecttype="none"/>
          <o:lock v:ext="edit" shapetype="t"/>
        </v:shapetype>
        <v:shape id="_x0000_s2170" type="#_x0000_t32" style="position:absolute;margin-left:-70.85pt;margin-top:2.9pt;width:595.5pt;height:0;flip:x;z-index:251659264" o:connectortype="straight" strokecolor="#c00000" strokeweight="4.5pt"/>
      </w:pict>
    </w:r>
    <w:r>
      <w:rPr>
        <w:noProof/>
      </w:rPr>
      <w:pict w14:anchorId="155EC8C1">
        <v:shapetype id="_x0000_t202" coordsize="21600,21600" o:spt="202" path="m0,0l0,21600,21600,21600,21600,0xe">
          <v:stroke joinstyle="miter"/>
          <v:path gradientshapeok="t" o:connecttype="rect"/>
        </v:shapetype>
        <v:shape id="_x0000_s2171" type="#_x0000_t202" style="position:absolute;margin-left:276.75pt;margin-top:3.55pt;width:181.45pt;height:21.9pt;z-index:251660288;mso-width-percent:400;mso-width-percent:400;mso-width-relative:margin;mso-height-relative:margin" filled="f" stroked="f">
          <v:textbox style="mso-next-textbox:#_x0000_s2171">
            <w:txbxContent>
              <w:p w14:paraId="513F476C" w14:textId="77777777" w:rsidR="00A14392" w:rsidRDefault="00A14392" w:rsidP="00941186">
                <w:pPr>
                  <w:jc w:val="right"/>
                </w:pPr>
                <w:r>
                  <w:fldChar w:fldCharType="begin"/>
                </w:r>
                <w:r>
                  <w:instrText xml:space="preserve"> TIME \@ "d. MMMM yyyy" </w:instrText>
                </w:r>
                <w:r>
                  <w:fldChar w:fldCharType="separate"/>
                </w:r>
                <w:r>
                  <w:rPr>
                    <w:noProof/>
                  </w:rPr>
                  <w:t>27. April 2012</w:t>
                </w:r>
                <w:r>
                  <w:rPr>
                    <w:noProof/>
                  </w:rPr>
                  <w:fldChar w:fldCharType="end"/>
                </w:r>
              </w:p>
            </w:txbxContent>
          </v:textbox>
        </v:shape>
      </w:pict>
    </w:r>
    <w:r>
      <w:rPr>
        <w:noProof/>
      </w:rPr>
      <w:drawing>
        <wp:anchor distT="0" distB="0" distL="114300" distR="114300" simplePos="0" relativeHeight="251653120" behindDoc="0" locked="0" layoutInCell="1" allowOverlap="1" wp14:anchorId="7048445D" wp14:editId="1F73A317">
          <wp:simplePos x="0" y="0"/>
          <wp:positionH relativeFrom="column">
            <wp:posOffset>89314</wp:posOffset>
          </wp:positionH>
          <wp:positionV relativeFrom="paragraph">
            <wp:posOffset>104526</wp:posOffset>
          </wp:positionV>
          <wp:extent cx="1658675" cy="341906"/>
          <wp:effectExtent l="19050" t="0" r="0" b="0"/>
          <wp:wrapNone/>
          <wp:docPr id="1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w14:anchorId="32447436">
        <v:shape id="_x0000_s2172" type="#_x0000_t32" style="position:absolute;margin-left:-70.85pt;margin-top:129.2pt;width:595.5pt;height:0;flip:x;z-index:251661312;mso-position-horizontal-relative:text;mso-position-vertical-relative:text" o:connectortype="straight" strokecolor="#c00000" strokeweight="4.5pt"/>
      </w:pict>
    </w:r>
    <w:r w:rsidRPr="000F2E3F">
      <w:rPr>
        <w:noProof/>
      </w:rPr>
      <w:drawing>
        <wp:anchor distT="0" distB="0" distL="114300" distR="114300" simplePos="0" relativeHeight="251652096" behindDoc="0" locked="0" layoutInCell="1" allowOverlap="1" wp14:anchorId="072B00B4" wp14:editId="17C6BF00">
          <wp:simplePos x="0" y="0"/>
          <wp:positionH relativeFrom="column">
            <wp:posOffset>89314</wp:posOffset>
          </wp:positionH>
          <wp:positionV relativeFrom="paragraph">
            <wp:posOffset>1695919</wp:posOffset>
          </wp:positionV>
          <wp:extent cx="1658675" cy="341906"/>
          <wp:effectExtent l="19050" t="0" r="0" b="0"/>
          <wp:wrapNone/>
          <wp:docPr id="19"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w14:anchorId="3E9A3306">
        <v:shape id="_x0000_s2173" type="#_x0000_t202" style="position:absolute;margin-left:276.75pt;margin-top:129.2pt;width:180.6pt;height:21.9pt;z-index:251662336;mso-width-percent:400;mso-position-horizontal-relative:text;mso-position-vertical-relative:text;mso-width-percent:400;mso-width-relative:margin;mso-height-relative:margin" filled="f" stroked="f">
          <v:textbox style="mso-next-textbox:#_x0000_s2173">
            <w:txbxContent>
              <w:p w14:paraId="42B7A449" w14:textId="77777777" w:rsidR="00A14392" w:rsidRDefault="00A14392" w:rsidP="00941186">
                <w:pPr>
                  <w:jc w:val="right"/>
                </w:pPr>
                <w:r>
                  <w:fldChar w:fldCharType="begin"/>
                </w:r>
                <w:r>
                  <w:instrText xml:space="preserve"> TIME \@ "d. MMMM yyyy" </w:instrText>
                </w:r>
                <w:r>
                  <w:fldChar w:fldCharType="separate"/>
                </w:r>
                <w:r>
                  <w:rPr>
                    <w:noProof/>
                  </w:rPr>
                  <w:t>27. April 2012</w:t>
                </w:r>
                <w:r>
                  <w:rPr>
                    <w:noProof/>
                  </w:rPr>
                  <w:fldChar w:fldCharType="end"/>
                </w:r>
              </w:p>
            </w:txbxContent>
          </v:textbox>
        </v:shape>
      </w:pic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40B5F66" w14:textId="77777777" w:rsidR="00A14392" w:rsidRDefault="00A14392">
    <w:pPr>
      <w:pStyle w:val="Fuzeile"/>
    </w:pPr>
    <w:r>
      <w:rPr>
        <w:noProof/>
      </w:rPr>
      <w:pict w14:anchorId="3CA446B8">
        <v:shapetype id="_x0000_t202" coordsize="21600,21600" o:spt="202" path="m0,0l0,21600,21600,21600,21600,0xe">
          <v:stroke joinstyle="miter"/>
          <v:path gradientshapeok="t" o:connecttype="rect"/>
        </v:shapetype>
        <v:shape id="_x0000_s2056" type="#_x0000_t202" style="position:absolute;margin-left:-8.6pt;margin-top:10.05pt;width:471.2pt;height:218.7pt;z-index:251663360;mso-width-relative:margin;mso-height-relative:margin" filled="f" stroked="f">
          <v:textbox style="mso-next-textbox:#_x0000_s2056">
            <w:txbxContent>
              <w:p w14:paraId="4C32AA47" w14:textId="77777777" w:rsidR="00A14392" w:rsidRPr="005552B4" w:rsidRDefault="00A14392" w:rsidP="00A84674">
                <w:pPr>
                  <w:pStyle w:val="KeinLeerraum"/>
                  <w:rPr>
                    <w:b/>
                  </w:rPr>
                </w:pPr>
                <w:r w:rsidRPr="005552B4">
                  <w:rPr>
                    <w:b/>
                  </w:rPr>
                  <w:t>Lizenz/</w:t>
                </w:r>
                <w:proofErr w:type="spellStart"/>
                <w:r w:rsidRPr="005552B4">
                  <w:rPr>
                    <w:b/>
                  </w:rPr>
                  <w:t>License</w:t>
                </w:r>
                <w:proofErr w:type="spellEnd"/>
                <w:r w:rsidRPr="005552B4">
                  <w:rPr>
                    <w:b/>
                  </w:rPr>
                  <w:t>:</w:t>
                </w:r>
              </w:p>
              <w:p w14:paraId="4EBB30DF" w14:textId="77777777" w:rsidR="00A14392" w:rsidRPr="005552B4" w:rsidRDefault="00A14392" w:rsidP="00A84674">
                <w:pPr>
                  <w:pStyle w:val="KeinLeerraum"/>
                </w:pPr>
                <w:r w:rsidRPr="005552B4">
                  <w:t xml:space="preserve">© </w:t>
                </w:r>
                <w:proofErr w:type="spellStart"/>
                <w:r w:rsidRPr="005650BB">
                  <w:rPr>
                    <w:sz w:val="18"/>
                    <w:szCs w:val="18"/>
                  </w:rPr>
                  <w:t>Fäßler</w:t>
                </w:r>
                <w:proofErr w:type="spellEnd"/>
                <w:r w:rsidRPr="005650BB">
                  <w:rPr>
                    <w:sz w:val="18"/>
                    <w:szCs w:val="18"/>
                  </w:rPr>
                  <w:t xml:space="preserve">, Haase, Hauschild, </w:t>
                </w:r>
                <w:proofErr w:type="spellStart"/>
                <w:r w:rsidRPr="005650BB">
                  <w:rPr>
                    <w:sz w:val="18"/>
                    <w:szCs w:val="18"/>
                  </w:rPr>
                  <w:t>Koralewski</w:t>
                </w:r>
                <w:proofErr w:type="spellEnd"/>
                <w:r w:rsidRPr="005650BB">
                  <w:rPr>
                    <w:sz w:val="18"/>
                    <w:szCs w:val="18"/>
                  </w:rPr>
                  <w:t>, Traub, Westphal</w:t>
                </w:r>
              </w:p>
              <w:p w14:paraId="7E4EB4FF" w14:textId="77777777" w:rsidR="00A14392" w:rsidRPr="005552B4" w:rsidRDefault="00A14392" w:rsidP="00C45E68">
                <w:pPr>
                  <w:pStyle w:val="KeinLeerraum"/>
                </w:pPr>
              </w:p>
              <w:p w14:paraId="2C82A09C" w14:textId="77777777" w:rsidR="00A14392" w:rsidRPr="000510E8" w:rsidRDefault="00A14392" w:rsidP="00C45E68">
                <w:pPr>
                  <w:pStyle w:val="KeinLeerraum"/>
                  <w:rPr>
                    <w:b/>
                    <w:lang w:val="en-US"/>
                  </w:rPr>
                </w:pPr>
                <w:proofErr w:type="spellStart"/>
                <w:r w:rsidRPr="000510E8">
                  <w:rPr>
                    <w:b/>
                    <w:lang w:val="en-US"/>
                  </w:rPr>
                  <w:t>Dokumentversion</w:t>
                </w:r>
                <w:proofErr w:type="spellEnd"/>
                <w:r w:rsidRPr="000510E8">
                  <w:rPr>
                    <w:b/>
                    <w:lang w:val="en-US"/>
                  </w:rPr>
                  <w:t>/Document Version:</w:t>
                </w:r>
              </w:p>
              <w:p w14:paraId="2A5851D2" w14:textId="77777777" w:rsidR="00A14392" w:rsidRPr="005552B4" w:rsidRDefault="00A14392" w:rsidP="00C45E68">
                <w:pPr>
                  <w:pStyle w:val="KeinLeerraum"/>
                  <w:rPr>
                    <w:lang w:val="en-US"/>
                  </w:rPr>
                </w:pPr>
                <w:proofErr w:type="spellStart"/>
                <w:r w:rsidRPr="005552B4">
                  <w:rPr>
                    <w:lang w:val="en-US"/>
                  </w:rPr>
                  <w:t>Titel</w:t>
                </w:r>
                <w:proofErr w:type="spellEnd"/>
                <w:r w:rsidRPr="005552B4">
                  <w:rPr>
                    <w:lang w:val="en-US"/>
                  </w:rPr>
                  <w:t>:</w:t>
                </w:r>
                <w:r w:rsidRPr="005552B4">
                  <w:rPr>
                    <w:lang w:val="en-US"/>
                  </w:rPr>
                  <w:tab/>
                </w:r>
                <w:r w:rsidRPr="005552B4">
                  <w:rPr>
                    <w:lang w:val="en-US"/>
                  </w:rPr>
                  <w:tab/>
                </w:r>
                <w:sdt>
                  <w:sdtPr>
                    <w:rPr>
                      <w:lang w:val="en-US"/>
                    </w:rPr>
                    <w:alias w:val="Titel"/>
                    <w:id w:val="14295113"/>
                    <w:dataBinding w:prefixMappings="xmlns:ns0='http://purl.org/dc/elements/1.1/' xmlns:ns1='http://schemas.openxmlformats.org/package/2006/metadata/core-properties' " w:xpath="/ns1:coreProperties[1]/ns0:title[1]" w:storeItemID="{6C3C8BC8-F283-45AE-878A-BAB7291924A1}"/>
                    <w:text/>
                  </w:sdtPr>
                  <w:sdtContent>
                    <w:r w:rsidRPr="005552B4">
                      <w:rPr>
                        <w:lang w:val="en-US"/>
                      </w:rPr>
                      <w:t>Customer Requirements Specification</w:t>
                    </w:r>
                  </w:sdtContent>
                </w:sdt>
              </w:p>
              <w:p w14:paraId="1947B444" w14:textId="77777777" w:rsidR="00A14392" w:rsidRDefault="00A14392" w:rsidP="00C45E68">
                <w:pPr>
                  <w:pStyle w:val="KeinLeerraum"/>
                  <w:rPr>
                    <w:lang w:val="en-US"/>
                  </w:rPr>
                </w:pPr>
                <w:r w:rsidRPr="005552B4">
                  <w:rPr>
                    <w:lang w:val="en-US"/>
                  </w:rPr>
                  <w:t>Version:</w:t>
                </w:r>
                <w:r w:rsidRPr="005552B4">
                  <w:rPr>
                    <w:lang w:val="en-US"/>
                  </w:rPr>
                  <w:tab/>
                </w:r>
                <w:sdt>
                  <w:sdtPr>
                    <w:rPr>
                      <w:lang w:val="en-US"/>
                    </w:rPr>
                    <w:alias w:val="Status"/>
                    <w:id w:val="14295114"/>
                    <w:dataBinding w:prefixMappings="xmlns:ns0='http://purl.org/dc/elements/1.1/' xmlns:ns1='http://schemas.openxmlformats.org/package/2006/metadata/core-properties' " w:xpath="/ns1:coreProperties[1]/ns1:contentStatus[1]" w:storeItemID="{6C3C8BC8-F283-45AE-878A-BAB7291924A1}"/>
                    <w:text/>
                  </w:sdtPr>
                  <w:sdtContent>
                    <w:r>
                      <w:t>V 2.0</w:t>
                    </w:r>
                  </w:sdtContent>
                </w:sdt>
                <w:r>
                  <w:rPr>
                    <w:lang w:val="en-US"/>
                  </w:rPr>
                  <w:t xml:space="preserve">   (</w:t>
                </w:r>
                <w:r>
                  <w:fldChar w:fldCharType="begin"/>
                </w:r>
                <w:r>
                  <w:instrText xml:space="preserve"> TIME \@ "d. MMMM yyyy" </w:instrText>
                </w:r>
                <w:r>
                  <w:fldChar w:fldCharType="separate"/>
                </w:r>
                <w:r>
                  <w:rPr>
                    <w:noProof/>
                  </w:rPr>
                  <w:t>27. April 2012</w:t>
                </w:r>
                <w:r>
                  <w:rPr>
                    <w:noProof/>
                  </w:rPr>
                  <w:fldChar w:fldCharType="end"/>
                </w:r>
                <w:r>
                  <w:rPr>
                    <w:lang w:val="en-US"/>
                  </w:rPr>
                  <w:t>)</w:t>
                </w:r>
              </w:p>
              <w:p w14:paraId="6EDB5969" w14:textId="77777777" w:rsidR="00A14392" w:rsidRPr="00A84674" w:rsidRDefault="00A14392" w:rsidP="00C45E68">
                <w:pPr>
                  <w:pStyle w:val="KeinLeerraum"/>
                  <w:rPr>
                    <w:lang w:val="en-US"/>
                  </w:rPr>
                </w:pPr>
              </w:p>
              <w:p w14:paraId="700200A3" w14:textId="77777777" w:rsidR="00A14392" w:rsidRPr="00A84674" w:rsidRDefault="00A14392" w:rsidP="00A84674">
                <w:pPr>
                  <w:pStyle w:val="KeinLeerraum"/>
                  <w:rPr>
                    <w:b/>
                    <w:lang w:val="en-US"/>
                  </w:rPr>
                </w:pPr>
                <w:proofErr w:type="spellStart"/>
                <w:r w:rsidRPr="00A84674">
                  <w:rPr>
                    <w:b/>
                    <w:lang w:val="en-US"/>
                  </w:rPr>
                  <w:t>Autoren</w:t>
                </w:r>
                <w:proofErr w:type="spellEnd"/>
                <w:r w:rsidRPr="00A84674">
                  <w:rPr>
                    <w:b/>
                    <w:lang w:val="en-US"/>
                  </w:rPr>
                  <w:t xml:space="preserve">/Authors     </w:t>
                </w:r>
                <w:proofErr w:type="spellStart"/>
                <w:r w:rsidRPr="00A84674">
                  <w:rPr>
                    <w:b/>
                    <w:lang w:val="en-US"/>
                  </w:rPr>
                  <w:t>Projektteam</w:t>
                </w:r>
                <w:proofErr w:type="spellEnd"/>
                <w:r w:rsidRPr="00A84674">
                  <w:rPr>
                    <w:b/>
                    <w:lang w:val="en-US"/>
                  </w:rPr>
                  <w:t>/Project team:</w:t>
                </w:r>
              </w:p>
              <w:p w14:paraId="17DF51D9" w14:textId="77777777" w:rsidR="00A14392" w:rsidRDefault="00A14392" w:rsidP="00A84674">
                <w:pPr>
                  <w:pStyle w:val="KeinLeerraum"/>
                  <w:numPr>
                    <w:ilvl w:val="0"/>
                    <w:numId w:val="1"/>
                  </w:numPr>
                  <w:rPr>
                    <w:lang w:val="en-US"/>
                  </w:rPr>
                </w:pPr>
                <w:r>
                  <w:rPr>
                    <w:lang w:val="en-US"/>
                  </w:rPr>
                  <w:t xml:space="preserve">Jonas </w:t>
                </w:r>
                <w:proofErr w:type="spellStart"/>
                <w:r>
                  <w:rPr>
                    <w:lang w:val="en-US"/>
                  </w:rPr>
                  <w:t>Traub</w:t>
                </w:r>
                <w:proofErr w:type="spellEnd"/>
                <w:r>
                  <w:rPr>
                    <w:lang w:val="en-US"/>
                  </w:rPr>
                  <w:tab/>
                </w:r>
                <w:r>
                  <w:rPr>
                    <w:lang w:val="en-US"/>
                  </w:rPr>
                  <w:tab/>
                  <w:t>(</w:t>
                </w:r>
                <w:proofErr w:type="spellStart"/>
                <w:r>
                  <w:rPr>
                    <w:lang w:val="en-US"/>
                  </w:rPr>
                  <w:t>Projektleiter</w:t>
                </w:r>
                <w:proofErr w:type="spellEnd"/>
                <w:r>
                  <w:rPr>
                    <w:lang w:val="en-US"/>
                  </w:rPr>
                  <w:t>)</w:t>
                </w:r>
              </w:p>
              <w:p w14:paraId="6D53A335" w14:textId="77777777" w:rsidR="00A14392" w:rsidRDefault="00A14392" w:rsidP="00105B6E">
                <w:pPr>
                  <w:pStyle w:val="KeinLeerraum"/>
                  <w:numPr>
                    <w:ilvl w:val="0"/>
                    <w:numId w:val="1"/>
                  </w:numPr>
                  <w:rPr>
                    <w:lang w:val="en-US"/>
                  </w:rPr>
                </w:pPr>
                <w:proofErr w:type="spellStart"/>
                <w:r>
                  <w:rPr>
                    <w:lang w:val="en-US"/>
                  </w:rPr>
                  <w:t>Filip</w:t>
                </w:r>
                <w:proofErr w:type="spellEnd"/>
                <w:r>
                  <w:rPr>
                    <w:lang w:val="en-US"/>
                  </w:rPr>
                  <w:t xml:space="preserve"> </w:t>
                </w:r>
                <w:proofErr w:type="spellStart"/>
                <w:r>
                  <w:rPr>
                    <w:lang w:val="en-US"/>
                  </w:rPr>
                  <w:t>Haase</w:t>
                </w:r>
                <w:proofErr w:type="spellEnd"/>
                <w:r>
                  <w:rPr>
                    <w:lang w:val="en-US"/>
                  </w:rPr>
                  <w:tab/>
                </w:r>
                <w:r>
                  <w:rPr>
                    <w:lang w:val="en-US"/>
                  </w:rPr>
                  <w:tab/>
                </w:r>
                <w:r>
                  <w:rPr>
                    <w:lang w:val="en-US"/>
                  </w:rPr>
                  <w:tab/>
                  <w:t>(Leading Engineer)</w:t>
                </w:r>
              </w:p>
              <w:p w14:paraId="3CA91CFE" w14:textId="77777777" w:rsidR="00A14392" w:rsidRPr="00105B6E" w:rsidRDefault="00A14392" w:rsidP="00105B6E">
                <w:pPr>
                  <w:pStyle w:val="KeinLeerraum"/>
                  <w:numPr>
                    <w:ilvl w:val="0"/>
                    <w:numId w:val="1"/>
                  </w:numPr>
                  <w:rPr>
                    <w:lang w:val="en-US"/>
                  </w:rPr>
                </w:pPr>
                <w:r>
                  <w:rPr>
                    <w:lang w:val="en-US"/>
                  </w:rPr>
                  <w:t>Matthis Hauschild</w:t>
                </w:r>
                <w:r>
                  <w:rPr>
                    <w:lang w:val="en-US"/>
                  </w:rPr>
                  <w:tab/>
                </w:r>
                <w:r>
                  <w:rPr>
                    <w:lang w:val="en-US"/>
                  </w:rPr>
                  <w:tab/>
                  <w:t>(Documentation)</w:t>
                </w:r>
              </w:p>
              <w:p w14:paraId="3ECA161D" w14:textId="77777777" w:rsidR="00A14392" w:rsidRDefault="00A14392" w:rsidP="00A84674">
                <w:pPr>
                  <w:pStyle w:val="KeinLeerraum"/>
                  <w:numPr>
                    <w:ilvl w:val="0"/>
                    <w:numId w:val="1"/>
                  </w:numPr>
                  <w:rPr>
                    <w:lang w:val="en-US"/>
                  </w:rPr>
                </w:pPr>
                <w:r>
                  <w:rPr>
                    <w:lang w:val="en-US"/>
                  </w:rPr>
                  <w:t>Fabian Fäßler</w:t>
                </w:r>
                <w:r>
                  <w:rPr>
                    <w:lang w:val="en-US"/>
                  </w:rPr>
                  <w:tab/>
                </w:r>
                <w:r>
                  <w:rPr>
                    <w:lang w:val="en-US"/>
                  </w:rPr>
                  <w:tab/>
                  <w:t>(Engineer/Tester, Expert on STAF/STAX)</w:t>
                </w:r>
              </w:p>
              <w:p w14:paraId="69BF2834" w14:textId="77777777" w:rsidR="00A14392" w:rsidRDefault="00A14392" w:rsidP="00A84674">
                <w:pPr>
                  <w:pStyle w:val="KeinLeerraum"/>
                  <w:numPr>
                    <w:ilvl w:val="0"/>
                    <w:numId w:val="1"/>
                  </w:numPr>
                  <w:rPr>
                    <w:lang w:val="en-US"/>
                  </w:rPr>
                </w:pPr>
                <w:r>
                  <w:rPr>
                    <w:lang w:val="en-US"/>
                  </w:rPr>
                  <w:t xml:space="preserve">Christopher </w:t>
                </w:r>
                <w:proofErr w:type="spellStart"/>
                <w:r>
                  <w:rPr>
                    <w:lang w:val="en-US"/>
                  </w:rPr>
                  <w:t>Westphal</w:t>
                </w:r>
                <w:proofErr w:type="spellEnd"/>
                <w:r>
                  <w:rPr>
                    <w:lang w:val="en-US"/>
                  </w:rPr>
                  <w:tab/>
                  <w:t>(Engineer/Tester, Expert on usability)</w:t>
                </w:r>
              </w:p>
              <w:p w14:paraId="657652A4" w14:textId="77777777" w:rsidR="00A14392" w:rsidRPr="008977F3" w:rsidRDefault="00A14392" w:rsidP="00A84674">
                <w:pPr>
                  <w:pStyle w:val="KeinLeerraum"/>
                  <w:numPr>
                    <w:ilvl w:val="0"/>
                    <w:numId w:val="1"/>
                  </w:numPr>
                  <w:rPr>
                    <w:lang w:val="en-US"/>
                  </w:rPr>
                </w:pPr>
                <w:r>
                  <w:rPr>
                    <w:lang w:val="en-US"/>
                  </w:rPr>
                  <w:t xml:space="preserve">Sebastian </w:t>
                </w:r>
                <w:proofErr w:type="spellStart"/>
                <w:r>
                  <w:rPr>
                    <w:lang w:val="en-US"/>
                  </w:rPr>
                  <w:t>Koralewski</w:t>
                </w:r>
                <w:proofErr w:type="spellEnd"/>
                <w:r>
                  <w:rPr>
                    <w:lang w:val="en-US"/>
                  </w:rPr>
                  <w:tab/>
                  <w:t>(Engineer/Tester, Expert on MMRP)</w:t>
                </w:r>
              </w:p>
            </w:txbxContent>
          </v:textbox>
        </v:shape>
      </w:pict>
    </w:r>
    <w:r w:rsidRPr="00C45E68">
      <w:rPr>
        <w:noProof/>
      </w:rPr>
      <w:drawing>
        <wp:anchor distT="0" distB="0" distL="114300" distR="114300" simplePos="0" relativeHeight="251651072" behindDoc="0" locked="0" layoutInCell="1" allowOverlap="1" wp14:anchorId="0539DD02" wp14:editId="17E0593D">
          <wp:simplePos x="0" y="0"/>
          <wp:positionH relativeFrom="column">
            <wp:posOffset>3510673</wp:posOffset>
          </wp:positionH>
          <wp:positionV relativeFrom="paragraph">
            <wp:posOffset>219710</wp:posOffset>
          </wp:positionV>
          <wp:extent cx="2495243" cy="514350"/>
          <wp:effectExtent l="19050" t="0" r="307" b="0"/>
          <wp:wrapNone/>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2504351" cy="516227"/>
                  </a:xfrm>
                  <a:prstGeom prst="rect">
                    <a:avLst/>
                  </a:prstGeom>
                  <a:noFill/>
                  <a:ln w="9525">
                    <a:noFill/>
                    <a:miter lim="800000"/>
                    <a:headEnd/>
                    <a:tailEnd/>
                  </a:ln>
                </pic:spPr>
              </pic:pic>
            </a:graphicData>
          </a:graphic>
        </wp:anchor>
      </w:drawing>
    </w:r>
    <w:r>
      <w:rPr>
        <w:noProof/>
      </w:rPr>
      <w:pict w14:anchorId="14CC45E4">
        <v:shape id="_x0000_s2059" type="#_x0000_t202" style="position:absolute;margin-left:425.65pt;margin-top:209pt;width:46.2pt;height:24.8pt;z-index:251665408;mso-position-horizontal-relative:text;mso-position-vertical-relative:text;mso-width-relative:margin;mso-height-relative:margin" filled="f" stroked="f">
          <v:textbox style="mso-next-textbox:#_x0000_s2059">
            <w:txbxContent>
              <w:p w14:paraId="3C560760" w14:textId="77777777" w:rsidR="00A14392" w:rsidRDefault="00A14392" w:rsidP="00D904B3">
                <w:pPr>
                  <w:jc w:val="right"/>
                </w:pPr>
                <w:r>
                  <w:fldChar w:fldCharType="begin"/>
                </w:r>
                <w:r>
                  <w:instrText xml:space="preserve"> PAGE    \* MERGEFORMAT </w:instrText>
                </w:r>
                <w:r>
                  <w:fldChar w:fldCharType="separate"/>
                </w:r>
                <w:r>
                  <w:rPr>
                    <w:noProof/>
                  </w:rPr>
                  <w:t>16</w:t>
                </w:r>
                <w:r>
                  <w:rPr>
                    <w:noProof/>
                  </w:rPr>
                  <w:fldChar w:fldCharType="end"/>
                </w:r>
                <w:r>
                  <w:t xml:space="preserve"> / </w:t>
                </w:r>
                <w:fldSimple w:instr=" NUMPAGES   \* MERGEFORMAT ">
                  <w:r>
                    <w:rPr>
                      <w:noProof/>
                    </w:rPr>
                    <w:t>16</w:t>
                  </w:r>
                </w:fldSimple>
              </w:p>
              <w:p w14:paraId="4B65B9DA" w14:textId="77777777" w:rsidR="00A14392" w:rsidRPr="00D904B3" w:rsidRDefault="00A14392" w:rsidP="00D904B3"/>
            </w:txbxContent>
          </v:textbox>
        </v:shape>
      </w:pict>
    </w:r>
    <w:r w:rsidRPr="00DE4429">
      <w:rPr>
        <w:noProof/>
      </w:rPr>
      <w:drawing>
        <wp:anchor distT="0" distB="0" distL="114300" distR="114300" simplePos="0" relativeHeight="251650048" behindDoc="1" locked="0" layoutInCell="1" allowOverlap="1" wp14:anchorId="7BA1EF4D" wp14:editId="0E665503">
          <wp:simplePos x="0" y="0"/>
          <wp:positionH relativeFrom="column">
            <wp:posOffset>2625780</wp:posOffset>
          </wp:positionH>
          <wp:positionV relativeFrom="paragraph">
            <wp:posOffset>283817</wp:posOffset>
          </wp:positionV>
          <wp:extent cx="4028164" cy="3021496"/>
          <wp:effectExtent l="19050" t="0" r="0" b="0"/>
          <wp:wrapNone/>
          <wp:docPr id="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2">
                    <a:lum bright="50000"/>
                  </a:blip>
                  <a:srcRect/>
                  <a:stretch>
                    <a:fillRect/>
                  </a:stretch>
                </pic:blipFill>
                <pic:spPr bwMode="auto">
                  <a:xfrm>
                    <a:off x="0" y="0"/>
                    <a:ext cx="4028164" cy="3021496"/>
                  </a:xfrm>
                  <a:prstGeom prst="rect">
                    <a:avLst/>
                  </a:prstGeom>
                  <a:noFill/>
                  <a:ln w="9525">
                    <a:noFill/>
                    <a:miter lim="800000"/>
                    <a:headEnd/>
                    <a:tailEnd/>
                  </a:ln>
                </pic:spPr>
              </pic:pic>
            </a:graphicData>
          </a:graphic>
        </wp:anchor>
      </w:drawing>
    </w:r>
    <w:r>
      <w:rPr>
        <w:noProof/>
      </w:rPr>
      <w:pict w14:anchorId="06D80745">
        <v:shapetype id="_x0000_t32" coordsize="21600,21600" o:spt="32" o:oned="t" path="m0,0l21600,21600e" filled="f">
          <v:path arrowok="t" fillok="f" o:connecttype="none"/>
          <o:lock v:ext="edit" shapetype="t"/>
        </v:shapetype>
        <v:shape id="_x0000_s2058" type="#_x0000_t32" style="position:absolute;margin-left:-70.85pt;margin-top:9.4pt;width:595.5pt;height:0;flip:x;z-index:251664384;mso-position-horizontal-relative:text;mso-position-vertical-relative:text" o:connectortype="straight" strokecolor="#c00000" strokeweight="4.5pt"/>
      </w:pic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A6ACB4F" w14:textId="77777777" w:rsidR="00A14392" w:rsidRDefault="00A14392" w:rsidP="000F2E3F">
      <w:pPr>
        <w:spacing w:after="0" w:line="240" w:lineRule="auto"/>
      </w:pPr>
      <w:r>
        <w:separator/>
      </w:r>
    </w:p>
  </w:footnote>
  <w:footnote w:type="continuationSeparator" w:id="0">
    <w:p w14:paraId="0BD18631" w14:textId="77777777" w:rsidR="00A14392" w:rsidRDefault="00A14392" w:rsidP="000F2E3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2787F35" w14:textId="77777777" w:rsidR="00A14392" w:rsidRDefault="00A14392" w:rsidP="003E0385">
    <w:pPr>
      <w:pStyle w:val="Kopfzeile"/>
      <w:jc w:val="right"/>
    </w:pPr>
    <w:sdt>
      <w:sdtPr>
        <w:alias w:val="Titel"/>
        <w:id w:val="3466358"/>
        <w:placeholder>
          <w:docPart w:val="CCCF914131F6434EB0011F29F0B434C8"/>
        </w:placeholder>
        <w:dataBinding w:prefixMappings="xmlns:ns0='http://purl.org/dc/elements/1.1/' xmlns:ns1='http://schemas.openxmlformats.org/package/2006/metadata/core-properties' " w:xpath="/ns1:coreProperties[1]/ns0:title[1]" w:storeItemID="{6C3C8BC8-F283-45AE-878A-BAB7291924A1}"/>
        <w:text/>
      </w:sdtPr>
      <w:sdtContent>
        <w:r>
          <w:t xml:space="preserve">Customer </w:t>
        </w:r>
        <w:proofErr w:type="spellStart"/>
        <w:r>
          <w:t>Requirements</w:t>
        </w:r>
        <w:proofErr w:type="spellEnd"/>
        <w:r>
          <w:t xml:space="preserve"> </w:t>
        </w:r>
        <w:proofErr w:type="spellStart"/>
        <w:r>
          <w:t>Specification</w:t>
        </w:r>
        <w:proofErr w:type="spellEnd"/>
      </w:sdtContent>
    </w:sdt>
    <w:r>
      <w:rPr>
        <w:noProof/>
      </w:rPr>
      <w:drawing>
        <wp:anchor distT="0" distB="0" distL="114300" distR="114300" simplePos="0" relativeHeight="251654144" behindDoc="1" locked="0" layoutInCell="1" allowOverlap="1" wp14:anchorId="76028400" wp14:editId="598EF46D">
          <wp:simplePos x="0" y="0"/>
          <wp:positionH relativeFrom="column">
            <wp:posOffset>-904240</wp:posOffset>
          </wp:positionH>
          <wp:positionV relativeFrom="paragraph">
            <wp:posOffset>-449580</wp:posOffset>
          </wp:positionV>
          <wp:extent cx="7581900" cy="1025525"/>
          <wp:effectExtent l="19050" t="0" r="0" b="0"/>
          <wp:wrapNone/>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581900" cy="102552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8C5E7F"/>
    <w:multiLevelType w:val="hybridMultilevel"/>
    <w:tmpl w:val="FEC809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3C715B9"/>
    <w:multiLevelType w:val="hybridMultilevel"/>
    <w:tmpl w:val="2870D4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83B622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8713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B077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1D805BE"/>
    <w:multiLevelType w:val="hybridMultilevel"/>
    <w:tmpl w:val="0EE6ED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29735A51"/>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nsid w:val="29B0748F"/>
    <w:multiLevelType w:val="multilevel"/>
    <w:tmpl w:val="0407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8">
    <w:nsid w:val="34AC6AE8"/>
    <w:multiLevelType w:val="hybridMultilevel"/>
    <w:tmpl w:val="32B848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nsid w:val="5E33129C"/>
    <w:multiLevelType w:val="hybridMultilevel"/>
    <w:tmpl w:val="3FEC8C92"/>
    <w:lvl w:ilvl="0" w:tplc="0407000F">
      <w:start w:val="1"/>
      <w:numFmt w:val="decimal"/>
      <w:lvlText w:val="%1."/>
      <w:lvlJc w:val="left"/>
      <w:pPr>
        <w:ind w:left="3585" w:hanging="360"/>
      </w:pPr>
    </w:lvl>
    <w:lvl w:ilvl="1" w:tplc="04070019" w:tentative="1">
      <w:start w:val="1"/>
      <w:numFmt w:val="lowerLetter"/>
      <w:lvlText w:val="%2."/>
      <w:lvlJc w:val="left"/>
      <w:pPr>
        <w:ind w:left="4305" w:hanging="360"/>
      </w:pPr>
    </w:lvl>
    <w:lvl w:ilvl="2" w:tplc="0407001B" w:tentative="1">
      <w:start w:val="1"/>
      <w:numFmt w:val="lowerRoman"/>
      <w:lvlText w:val="%3."/>
      <w:lvlJc w:val="right"/>
      <w:pPr>
        <w:ind w:left="5025" w:hanging="180"/>
      </w:pPr>
    </w:lvl>
    <w:lvl w:ilvl="3" w:tplc="0407000F" w:tentative="1">
      <w:start w:val="1"/>
      <w:numFmt w:val="decimal"/>
      <w:lvlText w:val="%4."/>
      <w:lvlJc w:val="left"/>
      <w:pPr>
        <w:ind w:left="5745" w:hanging="360"/>
      </w:pPr>
    </w:lvl>
    <w:lvl w:ilvl="4" w:tplc="04070019" w:tentative="1">
      <w:start w:val="1"/>
      <w:numFmt w:val="lowerLetter"/>
      <w:lvlText w:val="%5."/>
      <w:lvlJc w:val="left"/>
      <w:pPr>
        <w:ind w:left="6465" w:hanging="360"/>
      </w:pPr>
    </w:lvl>
    <w:lvl w:ilvl="5" w:tplc="0407001B" w:tentative="1">
      <w:start w:val="1"/>
      <w:numFmt w:val="lowerRoman"/>
      <w:lvlText w:val="%6."/>
      <w:lvlJc w:val="right"/>
      <w:pPr>
        <w:ind w:left="7185" w:hanging="180"/>
      </w:pPr>
    </w:lvl>
    <w:lvl w:ilvl="6" w:tplc="0407000F" w:tentative="1">
      <w:start w:val="1"/>
      <w:numFmt w:val="decimal"/>
      <w:lvlText w:val="%7."/>
      <w:lvlJc w:val="left"/>
      <w:pPr>
        <w:ind w:left="7905" w:hanging="360"/>
      </w:pPr>
    </w:lvl>
    <w:lvl w:ilvl="7" w:tplc="04070019" w:tentative="1">
      <w:start w:val="1"/>
      <w:numFmt w:val="lowerLetter"/>
      <w:lvlText w:val="%8."/>
      <w:lvlJc w:val="left"/>
      <w:pPr>
        <w:ind w:left="8625" w:hanging="360"/>
      </w:pPr>
    </w:lvl>
    <w:lvl w:ilvl="8" w:tplc="0407001B" w:tentative="1">
      <w:start w:val="1"/>
      <w:numFmt w:val="lowerRoman"/>
      <w:lvlText w:val="%9."/>
      <w:lvlJc w:val="right"/>
      <w:pPr>
        <w:ind w:left="9345" w:hanging="180"/>
      </w:pPr>
    </w:lvl>
  </w:abstractNum>
  <w:abstractNum w:abstractNumId="10">
    <w:nsid w:val="5F6D25C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9"/>
  </w:num>
  <w:num w:numId="3">
    <w:abstractNumId w:val="4"/>
  </w:num>
  <w:num w:numId="4">
    <w:abstractNumId w:val="7"/>
  </w:num>
  <w:num w:numId="5">
    <w:abstractNumId w:val="2"/>
  </w:num>
  <w:num w:numId="6">
    <w:abstractNumId w:val="10"/>
  </w:num>
  <w:num w:numId="7">
    <w:abstractNumId w:val="0"/>
  </w:num>
  <w:num w:numId="8">
    <w:abstractNumId w:val="3"/>
  </w:num>
  <w:num w:numId="9">
    <w:abstractNumId w:val="8"/>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8"/>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179">
      <o:colormenu v:ext="edit" fillcolor="none" strokecolor="#c00000"/>
    </o:shapedefaults>
    <o:shapelayout v:ext="edit">
      <o:idmap v:ext="edit" data="2"/>
      <o:rules v:ext="edit">
        <o:r id="V:Rule5" type="connector" idref="#_x0000_s2167"/>
        <o:r id="V:Rule6" type="connector" idref="#_x0000_s2170"/>
        <o:r id="V:Rule7" type="connector" idref="#_x0000_s2058"/>
        <o:r id="V:Rule8" type="connector" idref="#_x0000_s2172"/>
      </o:rules>
    </o:shapelayout>
  </w:hdrShapeDefaults>
  <w:footnotePr>
    <w:footnote w:id="-1"/>
    <w:footnote w:id="0"/>
  </w:footnotePr>
  <w:endnotePr>
    <w:endnote w:id="-1"/>
    <w:endnote w:id="0"/>
  </w:endnotePr>
  <w:compat>
    <w:useFELayout/>
    <w:compatSetting w:name="compatibilityMode" w:uri="http://schemas.microsoft.com/office/word" w:val="12"/>
  </w:compat>
  <w:rsids>
    <w:rsidRoot w:val="00C25B2B"/>
    <w:rsid w:val="00036EDF"/>
    <w:rsid w:val="000510E8"/>
    <w:rsid w:val="00056AF0"/>
    <w:rsid w:val="00061082"/>
    <w:rsid w:val="000651A6"/>
    <w:rsid w:val="00081104"/>
    <w:rsid w:val="00081DFE"/>
    <w:rsid w:val="00090C5E"/>
    <w:rsid w:val="000957CC"/>
    <w:rsid w:val="000B066A"/>
    <w:rsid w:val="000F2E3F"/>
    <w:rsid w:val="000F760F"/>
    <w:rsid w:val="00105B6E"/>
    <w:rsid w:val="0012731E"/>
    <w:rsid w:val="00140A91"/>
    <w:rsid w:val="001752AF"/>
    <w:rsid w:val="001B74C0"/>
    <w:rsid w:val="001C2764"/>
    <w:rsid w:val="001C673B"/>
    <w:rsid w:val="001D674A"/>
    <w:rsid w:val="001E3214"/>
    <w:rsid w:val="001E7930"/>
    <w:rsid w:val="001F2362"/>
    <w:rsid w:val="0025556F"/>
    <w:rsid w:val="0027004A"/>
    <w:rsid w:val="002753CF"/>
    <w:rsid w:val="002A42FE"/>
    <w:rsid w:val="002B38C8"/>
    <w:rsid w:val="002D6F8E"/>
    <w:rsid w:val="002F0650"/>
    <w:rsid w:val="002F6BB9"/>
    <w:rsid w:val="00306FED"/>
    <w:rsid w:val="00345C28"/>
    <w:rsid w:val="00352B86"/>
    <w:rsid w:val="003B666C"/>
    <w:rsid w:val="003C13B8"/>
    <w:rsid w:val="003C5108"/>
    <w:rsid w:val="003D637E"/>
    <w:rsid w:val="003D6944"/>
    <w:rsid w:val="003E0385"/>
    <w:rsid w:val="0040227A"/>
    <w:rsid w:val="00412716"/>
    <w:rsid w:val="00433EE8"/>
    <w:rsid w:val="004400B2"/>
    <w:rsid w:val="004B6904"/>
    <w:rsid w:val="004C4C57"/>
    <w:rsid w:val="004D1E2B"/>
    <w:rsid w:val="004F22B1"/>
    <w:rsid w:val="005057B1"/>
    <w:rsid w:val="00507489"/>
    <w:rsid w:val="00510BC3"/>
    <w:rsid w:val="00526E7F"/>
    <w:rsid w:val="00552314"/>
    <w:rsid w:val="005552B4"/>
    <w:rsid w:val="00561704"/>
    <w:rsid w:val="005650BB"/>
    <w:rsid w:val="00593B3B"/>
    <w:rsid w:val="005A2300"/>
    <w:rsid w:val="005D4903"/>
    <w:rsid w:val="00621C2A"/>
    <w:rsid w:val="00633985"/>
    <w:rsid w:val="00645CCA"/>
    <w:rsid w:val="00647DAC"/>
    <w:rsid w:val="00661B12"/>
    <w:rsid w:val="00680C30"/>
    <w:rsid w:val="0069034F"/>
    <w:rsid w:val="00692AB0"/>
    <w:rsid w:val="006B7F6E"/>
    <w:rsid w:val="006C162E"/>
    <w:rsid w:val="006C7E18"/>
    <w:rsid w:val="006E0178"/>
    <w:rsid w:val="007406F4"/>
    <w:rsid w:val="007503E7"/>
    <w:rsid w:val="007517D0"/>
    <w:rsid w:val="00781460"/>
    <w:rsid w:val="007B04B2"/>
    <w:rsid w:val="007F3D3D"/>
    <w:rsid w:val="0082059B"/>
    <w:rsid w:val="008463E3"/>
    <w:rsid w:val="0086757D"/>
    <w:rsid w:val="00880DBE"/>
    <w:rsid w:val="00883F47"/>
    <w:rsid w:val="008B31D5"/>
    <w:rsid w:val="008B71FA"/>
    <w:rsid w:val="008D03A6"/>
    <w:rsid w:val="008E3282"/>
    <w:rsid w:val="008E3E3A"/>
    <w:rsid w:val="008F4C53"/>
    <w:rsid w:val="008F66EE"/>
    <w:rsid w:val="00902776"/>
    <w:rsid w:val="00903BBC"/>
    <w:rsid w:val="00941186"/>
    <w:rsid w:val="009601B2"/>
    <w:rsid w:val="009941E2"/>
    <w:rsid w:val="00A0394B"/>
    <w:rsid w:val="00A14392"/>
    <w:rsid w:val="00A24493"/>
    <w:rsid w:val="00A31F04"/>
    <w:rsid w:val="00A62DFF"/>
    <w:rsid w:val="00A6654E"/>
    <w:rsid w:val="00A84674"/>
    <w:rsid w:val="00AA59B8"/>
    <w:rsid w:val="00AA6484"/>
    <w:rsid w:val="00AC6185"/>
    <w:rsid w:val="00AD001C"/>
    <w:rsid w:val="00AD69AE"/>
    <w:rsid w:val="00AE4F02"/>
    <w:rsid w:val="00AF161E"/>
    <w:rsid w:val="00B348E6"/>
    <w:rsid w:val="00B66023"/>
    <w:rsid w:val="00B85426"/>
    <w:rsid w:val="00BA758A"/>
    <w:rsid w:val="00BD4EFB"/>
    <w:rsid w:val="00C25B2B"/>
    <w:rsid w:val="00C36D4A"/>
    <w:rsid w:val="00C42A1F"/>
    <w:rsid w:val="00C45E68"/>
    <w:rsid w:val="00C776B5"/>
    <w:rsid w:val="00C96C8E"/>
    <w:rsid w:val="00CA0A5D"/>
    <w:rsid w:val="00CA1106"/>
    <w:rsid w:val="00CD295D"/>
    <w:rsid w:val="00D37CE3"/>
    <w:rsid w:val="00D904B3"/>
    <w:rsid w:val="00DD3F82"/>
    <w:rsid w:val="00DE4429"/>
    <w:rsid w:val="00DF459D"/>
    <w:rsid w:val="00E02644"/>
    <w:rsid w:val="00E10DF1"/>
    <w:rsid w:val="00E10E05"/>
    <w:rsid w:val="00E23F6F"/>
    <w:rsid w:val="00E300A8"/>
    <w:rsid w:val="00E54FB1"/>
    <w:rsid w:val="00E97EDE"/>
    <w:rsid w:val="00ED6418"/>
    <w:rsid w:val="00EE10CE"/>
    <w:rsid w:val="00EE130D"/>
    <w:rsid w:val="00EE3731"/>
    <w:rsid w:val="00EF6BB4"/>
    <w:rsid w:val="00F24C35"/>
    <w:rsid w:val="00F25E00"/>
    <w:rsid w:val="00F40147"/>
    <w:rsid w:val="00F60477"/>
    <w:rsid w:val="00FE4852"/>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179">
      <o:colormenu v:ext="edit" fillcolor="none" strokecolor="#c00000"/>
    </o:shapedefaults>
    <o:shapelayout v:ext="edit">
      <o:idmap v:ext="edit" data="1"/>
    </o:shapelayout>
  </w:shapeDefaults>
  <w:decimalSymbol w:val="."/>
  <w:listSeparator w:val=","/>
  <w14:docId w14:val="51EB5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F22B1"/>
  </w:style>
  <w:style w:type="paragraph" w:styleId="berschrift1">
    <w:name w:val="heading 1"/>
    <w:basedOn w:val="Standard"/>
    <w:next w:val="Standard"/>
    <w:link w:val="berschrift1Zeichen"/>
    <w:uiPriority w:val="9"/>
    <w:qFormat/>
    <w:rsid w:val="005650BB"/>
    <w:pPr>
      <w:keepNext/>
      <w:keepLines/>
      <w:spacing w:before="480" w:after="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eichen"/>
    <w:uiPriority w:val="9"/>
    <w:unhideWhenUsed/>
    <w:qFormat/>
    <w:rsid w:val="005650BB"/>
    <w:pPr>
      <w:keepNext/>
      <w:keepLines/>
      <w:spacing w:before="200" w:after="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eichen"/>
    <w:uiPriority w:val="9"/>
    <w:unhideWhenUsed/>
    <w:qFormat/>
    <w:rsid w:val="005650BB"/>
    <w:pPr>
      <w:keepNext/>
      <w:keepLines/>
      <w:spacing w:before="200" w:after="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0F2E3F"/>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eichen"/>
    <w:uiPriority w:val="99"/>
    <w:unhideWhenUsed/>
    <w:rsid w:val="000F2E3F"/>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0F2E3F"/>
  </w:style>
  <w:style w:type="paragraph" w:styleId="Fuzeile">
    <w:name w:val="footer"/>
    <w:basedOn w:val="Standard"/>
    <w:link w:val="FuzeileZeichen"/>
    <w:uiPriority w:val="99"/>
    <w:unhideWhenUsed/>
    <w:rsid w:val="000F2E3F"/>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0F2E3F"/>
  </w:style>
  <w:style w:type="character" w:styleId="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GesichteterLink">
    <w:name w:val="FollowedHyperlink"/>
    <w:basedOn w:val="Absatzstandardschriftart"/>
    <w:uiPriority w:val="99"/>
    <w:semiHidden/>
    <w:unhideWhenUsed/>
    <w:rsid w:val="00A84674"/>
    <w:rPr>
      <w:color w:val="800080" w:themeColor="followedHyperlink"/>
      <w:u w:val="single"/>
    </w:rPr>
  </w:style>
  <w:style w:type="table" w:styleId="Tabellenraster">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eichen">
    <w:name w:val="Überschrift 1 Zeiche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eichen">
    <w:name w:val="Überschrift 2 Zeiche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ausstellen">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pPr>
      <w:spacing w:line="240" w:lineRule="auto"/>
    </w:pPr>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eichen">
    <w:name w:val="Überschrift 3 Zeiche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FE4852"/>
    <w:pPr>
      <w:tabs>
        <w:tab w:val="left" w:pos="440"/>
        <w:tab w:val="right" w:leader="dot" w:pos="9062"/>
      </w:tabs>
      <w:spacing w:after="100" w:line="360" w:lineRule="auto"/>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Funotentext">
    <w:name w:val="footnote text"/>
    <w:basedOn w:val="Standard"/>
    <w:link w:val="FunotentextZeichen"/>
    <w:uiPriority w:val="99"/>
    <w:semiHidden/>
    <w:unhideWhenUsed/>
    <w:rsid w:val="004C4C57"/>
    <w:pPr>
      <w:spacing w:after="0" w:line="240" w:lineRule="auto"/>
    </w:pPr>
    <w:rPr>
      <w:sz w:val="20"/>
      <w:szCs w:val="20"/>
    </w:rPr>
  </w:style>
  <w:style w:type="character" w:customStyle="1" w:styleId="FunotentextZeichen">
    <w:name w:val="Fußnotentext Zeichen"/>
    <w:basedOn w:val="Absatzstandardschriftart"/>
    <w:link w:val="Funotentext"/>
    <w:uiPriority w:val="99"/>
    <w:semiHidden/>
    <w:rsid w:val="004C4C57"/>
    <w:rPr>
      <w:sz w:val="20"/>
      <w:szCs w:val="20"/>
    </w:rPr>
  </w:style>
  <w:style w:type="character" w:styleId="Funotenzeichen">
    <w:name w:val="footnote reference"/>
    <w:basedOn w:val="Absatzstandardschriftart"/>
    <w:uiPriority w:val="99"/>
    <w:semiHidden/>
    <w:unhideWhenUsed/>
    <w:rsid w:val="004C4C57"/>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782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oter" Target="footer3.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footer3.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s\Dropbox\swe\template-fi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193D70C9B0641598F9B56A80B571BC2"/>
        <w:category>
          <w:name w:val="Allgemein"/>
          <w:gallery w:val="placeholder"/>
        </w:category>
        <w:types>
          <w:type w:val="bbPlcHdr"/>
        </w:types>
        <w:behaviors>
          <w:behavior w:val="content"/>
        </w:behaviors>
        <w:guid w:val="{E0D2A7D5-6247-43F2-BCD7-5DF54B10702D}"/>
      </w:docPartPr>
      <w:docPartBody>
        <w:p w:rsidR="009C0DBC" w:rsidRDefault="00BB0396">
          <w:pPr>
            <w:pStyle w:val="9193D70C9B0641598F9B56A80B571BC2"/>
          </w:pPr>
          <w:r w:rsidRPr="00847576">
            <w:rPr>
              <w:rStyle w:val="Platzhaltertext"/>
            </w:rPr>
            <w:t>[Titel]</w:t>
          </w:r>
        </w:p>
      </w:docPartBody>
    </w:docPart>
    <w:docPart>
      <w:docPartPr>
        <w:name w:val="CCCF914131F6434EB0011F29F0B434C8"/>
        <w:category>
          <w:name w:val="Allgemein"/>
          <w:gallery w:val="placeholder"/>
        </w:category>
        <w:types>
          <w:type w:val="bbPlcHdr"/>
        </w:types>
        <w:behaviors>
          <w:behavior w:val="content"/>
        </w:behaviors>
        <w:guid w:val="{2E47B553-C0CF-47DF-8766-E372D454BD28}"/>
      </w:docPartPr>
      <w:docPartBody>
        <w:p w:rsidR="009C0DBC" w:rsidRDefault="00BB0396">
          <w:pPr>
            <w:pStyle w:val="CCCF914131F6434EB0011F29F0B434C8"/>
          </w:pPr>
          <w:r w:rsidRPr="00847576">
            <w:rPr>
              <w:rStyle w:val="Platzhalt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E83715"/>
    <w:rsid w:val="00067A99"/>
    <w:rsid w:val="00151B4C"/>
    <w:rsid w:val="002254D5"/>
    <w:rsid w:val="005C15A4"/>
    <w:rsid w:val="007B421B"/>
    <w:rsid w:val="0087129E"/>
    <w:rsid w:val="008B2B4F"/>
    <w:rsid w:val="00964B84"/>
    <w:rsid w:val="009911A7"/>
    <w:rsid w:val="009C0DBC"/>
    <w:rsid w:val="009F78BD"/>
    <w:rsid w:val="00AD3237"/>
    <w:rsid w:val="00BB0396"/>
    <w:rsid w:val="00CB2532"/>
    <w:rsid w:val="00E83715"/>
    <w:rsid w:val="00ED6528"/>
    <w:rsid w:val="00F65038"/>
    <w:rsid w:val="00FF1BD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C0DB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83715"/>
    <w:rPr>
      <w:color w:val="808080"/>
    </w:rPr>
  </w:style>
  <w:style w:type="paragraph" w:customStyle="1" w:styleId="9193D70C9B0641598F9B56A80B571BC2">
    <w:name w:val="9193D70C9B0641598F9B56A80B571BC2"/>
    <w:rsid w:val="009C0DBC"/>
  </w:style>
  <w:style w:type="paragraph" w:customStyle="1" w:styleId="CCCF914131F6434EB0011F29F0B434C8">
    <w:name w:val="CCCF914131F6434EB0011F29F0B434C8"/>
    <w:rsid w:val="009C0DBC"/>
  </w:style>
  <w:style w:type="paragraph" w:customStyle="1" w:styleId="3920D79BCF8D4AB9A85619F4A20A9E65">
    <w:name w:val="3920D79BCF8D4AB9A85619F4A20A9E65"/>
    <w:rsid w:val="009C0DBC"/>
  </w:style>
  <w:style w:type="paragraph" w:customStyle="1" w:styleId="E545419622A248F993CC470B6F21CFAE">
    <w:name w:val="E545419622A248F993CC470B6F21CFAE"/>
    <w:rsid w:val="009C0DBC"/>
  </w:style>
  <w:style w:type="paragraph" w:customStyle="1" w:styleId="A50CB766B90647228DA91292872744EC">
    <w:name w:val="A50CB766B90647228DA91292872744EC"/>
    <w:rsid w:val="009C0DBC"/>
  </w:style>
  <w:style w:type="paragraph" w:customStyle="1" w:styleId="5A51A941AD814601B328D23BF69CF182">
    <w:name w:val="5A51A941AD814601B328D23BF69CF182"/>
    <w:rsid w:val="00E83715"/>
  </w:style>
  <w:style w:type="paragraph" w:customStyle="1" w:styleId="3C0859C83A30403C8AEA6DB328D969B1">
    <w:name w:val="3C0859C83A30403C8AEA6DB328D969B1"/>
    <w:rsid w:val="00E83715"/>
  </w:style>
  <w:style w:type="paragraph" w:customStyle="1" w:styleId="EBCCCDB8BFB84D85B3459708577CAF25">
    <w:name w:val="EBCCCDB8BFB84D85B3459708577CAF25"/>
    <w:rsid w:val="00E83715"/>
  </w:style>
  <w:style w:type="paragraph" w:customStyle="1" w:styleId="35B519CC217C4297BDE67E4C3B778B48">
    <w:name w:val="35B519CC217C4297BDE67E4C3B778B48"/>
    <w:rsid w:val="00E83715"/>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012DCF-4B13-634E-9639-ACB81A273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\Users\Jonas\Dropbox\swe\template-final.dotx</Template>
  <TotalTime>0</TotalTime>
  <Pages>16</Pages>
  <Words>2752</Words>
  <Characters>17342</Characters>
  <Application>Microsoft Macintosh Word</Application>
  <DocSecurity>0</DocSecurity>
  <Lines>144</Lines>
  <Paragraphs>40</Paragraphs>
  <ScaleCrop>false</ScaleCrop>
  <HeadingPairs>
    <vt:vector size="2" baseType="variant">
      <vt:variant>
        <vt:lpstr>Titel</vt:lpstr>
      </vt:variant>
      <vt:variant>
        <vt:i4>1</vt:i4>
      </vt:variant>
    </vt:vector>
  </HeadingPairs>
  <TitlesOfParts>
    <vt:vector size="1" baseType="lpstr">
      <vt:lpstr>Customer Requirements Specification</vt:lpstr>
    </vt:vector>
  </TitlesOfParts>
  <Company/>
  <LinksUpToDate>false</LinksUpToDate>
  <CharactersWithSpaces>20054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Requirements Specification</dc:title>
  <dc:creator>Jonas Traub;Matthis Hauschild</dc:creator>
  <cp:lastModifiedBy>smrrd</cp:lastModifiedBy>
  <cp:revision>3</cp:revision>
  <cp:lastPrinted>2011-10-09T10:55:00Z</cp:lastPrinted>
  <dcterms:created xsi:type="dcterms:W3CDTF">2011-11-15T19:23:00Z</dcterms:created>
  <dcterms:modified xsi:type="dcterms:W3CDTF">2012-04-27T10:55:00Z</dcterms:modified>
  <cp:contentStatus>V 2.0</cp:contentStatus>
</cp:coreProperties>
</file>